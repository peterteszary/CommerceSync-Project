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66CBD9" w14:textId="2133EA36" w:rsidR="00C6554A" w:rsidRDefault="000E7859" w:rsidP="00C46CF5">
      <w:pPr>
        <w:pStyle w:val="Fnykp"/>
        <w:jc w:val="both"/>
        <w:rPr>
          <w:lang w:val="hu-HU"/>
        </w:rPr>
      </w:pPr>
      <w:r>
        <w:rPr>
          <w:lang w:val="hu-HU"/>
        </w:rPr>
        <w:t>0</w:t>
      </w:r>
      <w:r w:rsidR="008D0837">
        <w:rPr>
          <w:noProof/>
          <w:lang w:val="hu-HU"/>
        </w:rPr>
        <w:drawing>
          <wp:inline distT="0" distB="0" distL="0" distR="0" wp14:anchorId="480868BF" wp14:editId="3E3100E6">
            <wp:extent cx="5626489" cy="3148330"/>
            <wp:effectExtent l="0" t="0" r="0" b="0"/>
            <wp:docPr id="1399992621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92621" name="Kép 13999926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716" cy="315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A1CD" w14:textId="77777777" w:rsidR="00B74466" w:rsidRPr="006E00A3" w:rsidRDefault="00B74466" w:rsidP="00C6554A">
      <w:pPr>
        <w:pStyle w:val="Fnykp"/>
        <w:rPr>
          <w:lang w:val="hu-HU"/>
        </w:rPr>
      </w:pPr>
    </w:p>
    <w:p w14:paraId="71A9FA76" w14:textId="77777777" w:rsidR="00B74466" w:rsidRPr="00FA2506" w:rsidRDefault="00B74466" w:rsidP="00C6554A">
      <w:pPr>
        <w:pStyle w:val="Alcm"/>
        <w:rPr>
          <w:sz w:val="28"/>
          <w:szCs w:val="28"/>
          <w:lang w:val="hu-HU"/>
        </w:rPr>
      </w:pPr>
      <w:r w:rsidRPr="00FA2506">
        <w:rPr>
          <w:sz w:val="28"/>
          <w:szCs w:val="28"/>
          <w:lang w:val="hu-HU"/>
        </w:rPr>
        <w:t>WEB Alkalmazás</w:t>
      </w:r>
    </w:p>
    <w:p w14:paraId="565A44AF" w14:textId="77777777" w:rsidR="00B74466" w:rsidRPr="00FA2506" w:rsidRDefault="00B74466" w:rsidP="00C6554A">
      <w:pPr>
        <w:pStyle w:val="Alcm"/>
        <w:rPr>
          <w:sz w:val="28"/>
          <w:szCs w:val="28"/>
          <w:lang w:val="hu-HU"/>
        </w:rPr>
      </w:pPr>
    </w:p>
    <w:p w14:paraId="34C65F3C" w14:textId="24F98640" w:rsidR="00C6554A" w:rsidRPr="00FA2506" w:rsidRDefault="00B74466" w:rsidP="00C6554A">
      <w:pPr>
        <w:pStyle w:val="Alcm"/>
        <w:rPr>
          <w:sz w:val="28"/>
          <w:szCs w:val="28"/>
          <w:lang w:val="hu-HU"/>
        </w:rPr>
      </w:pPr>
      <w:r w:rsidRPr="00FA2506">
        <w:rPr>
          <w:sz w:val="28"/>
          <w:szCs w:val="28"/>
          <w:lang w:val="hu-HU"/>
        </w:rPr>
        <w:t>Fejlesztői napló</w:t>
      </w:r>
    </w:p>
    <w:p w14:paraId="39404967" w14:textId="4FF698A3" w:rsidR="00C6554A" w:rsidRPr="00600EEA" w:rsidRDefault="002A1F2C" w:rsidP="00C6554A">
      <w:pPr>
        <w:pStyle w:val="Kapcsolatiadatok"/>
        <w:rPr>
          <w:sz w:val="40"/>
          <w:szCs w:val="40"/>
          <w:lang w:val="hu-HU"/>
        </w:rPr>
      </w:pPr>
      <w:r w:rsidRPr="00FA2506">
        <w:rPr>
          <w:sz w:val="28"/>
          <w:szCs w:val="28"/>
          <w:lang w:val="hu-HU"/>
        </w:rPr>
        <w:t>eCommerceSyncB</w:t>
      </w:r>
      <w:r w:rsidR="00FA2506" w:rsidRPr="00FA2506">
        <w:rPr>
          <w:sz w:val="28"/>
          <w:szCs w:val="28"/>
          <w:lang w:val="hu-HU"/>
        </w:rPr>
        <w:t>undle</w:t>
      </w:r>
      <w:r w:rsidR="00530A9B" w:rsidRPr="00FA2506">
        <w:rPr>
          <w:sz w:val="28"/>
          <w:szCs w:val="28"/>
          <w:lang w:val="hu-HU"/>
        </w:rPr>
        <w:t xml:space="preserve"> </w:t>
      </w:r>
      <w:r w:rsidR="00530A9B" w:rsidRPr="00FA2506">
        <w:rPr>
          <w:sz w:val="28"/>
          <w:szCs w:val="28"/>
          <w:lang w:val="hu-HU" w:bidi="hu"/>
        </w:rPr>
        <w:t>| 2024.</w:t>
      </w:r>
      <w:r w:rsidR="00B74466" w:rsidRPr="00FA2506">
        <w:rPr>
          <w:sz w:val="28"/>
          <w:szCs w:val="28"/>
          <w:lang w:val="hu-HU"/>
        </w:rPr>
        <w:t xml:space="preserve"> 03. 03.</w:t>
      </w:r>
      <w:r w:rsidR="00C6554A" w:rsidRPr="00600EEA">
        <w:rPr>
          <w:sz w:val="40"/>
          <w:szCs w:val="40"/>
          <w:lang w:val="hu-HU" w:bidi="hu"/>
        </w:rPr>
        <w:br w:type="page"/>
      </w:r>
    </w:p>
    <w:p w14:paraId="3FE26066" w14:textId="4F76356A" w:rsidR="00F6677A" w:rsidRDefault="00B74466" w:rsidP="002815BC">
      <w:pPr>
        <w:pStyle w:val="Cm"/>
        <w:jc w:val="left"/>
        <w:rPr>
          <w:sz w:val="28"/>
          <w:szCs w:val="28"/>
          <w:lang w:val="hu-HU"/>
        </w:rPr>
      </w:pPr>
      <w:r w:rsidRPr="001265EE">
        <w:rPr>
          <w:sz w:val="28"/>
          <w:szCs w:val="28"/>
          <w:lang w:val="hu-HU"/>
        </w:rPr>
        <w:lastRenderedPageBreak/>
        <w:t>Tartalomjegyzék</w:t>
      </w:r>
    </w:p>
    <w:p w14:paraId="775330FE" w14:textId="77777777" w:rsidR="00922F8A" w:rsidRPr="001265EE" w:rsidRDefault="00922F8A" w:rsidP="001265EE">
      <w:pPr>
        <w:pStyle w:val="Cm"/>
        <w:rPr>
          <w:sz w:val="28"/>
          <w:szCs w:val="28"/>
          <w:lang w:val="hu-HU"/>
        </w:rPr>
      </w:pPr>
    </w:p>
    <w:p w14:paraId="7616FED7" w14:textId="1DB22A47" w:rsidR="00C6554A" w:rsidRPr="00FA2506" w:rsidRDefault="001A526A" w:rsidP="00B74466">
      <w:pPr>
        <w:pStyle w:val="Felsorols"/>
        <w:numPr>
          <w:ilvl w:val="0"/>
          <w:numId w:val="1"/>
        </w:numPr>
        <w:rPr>
          <w:sz w:val="24"/>
          <w:szCs w:val="24"/>
          <w:lang w:val="hu-HU"/>
        </w:rPr>
      </w:pPr>
      <w:hyperlink w:anchor="asd" w:history="1">
        <w:bookmarkStart w:id="0" w:name="elso"/>
        <w:r w:rsidR="00B74466" w:rsidRPr="00A7028E">
          <w:rPr>
            <w:rStyle w:val="Hiperhivatkozs"/>
            <w:sz w:val="24"/>
            <w:szCs w:val="24"/>
            <w:lang w:val="hu-HU"/>
          </w:rPr>
          <w:t>Technikai információ</w:t>
        </w:r>
        <w:bookmarkEnd w:id="0"/>
        <w:r w:rsidR="00B74466" w:rsidRPr="00A7028E">
          <w:rPr>
            <w:rStyle w:val="Hiperhivatkozs"/>
            <w:sz w:val="24"/>
            <w:szCs w:val="24"/>
            <w:lang w:val="hu-HU"/>
          </w:rPr>
          <w:t>.</w:t>
        </w:r>
      </w:hyperlink>
      <w:r w:rsidR="008A7E5D" w:rsidRPr="008A7E5D">
        <w:t xml:space="preserve"> </w:t>
      </w:r>
      <w:r w:rsidR="008A7E5D" w:rsidRPr="008A7E5D">
        <w:rPr>
          <w:rStyle w:val="Hiperhivatkozs"/>
          <w:sz w:val="24"/>
          <w:szCs w:val="24"/>
          <w:lang w:val="hu-HU"/>
        </w:rPr>
        <w:t>2</w:t>
      </w:r>
      <w:r w:rsidR="00621617">
        <w:rPr>
          <w:rStyle w:val="Hiperhivatkozs"/>
          <w:sz w:val="24"/>
          <w:szCs w:val="24"/>
          <w:lang w:val="hu-HU"/>
        </w:rPr>
        <w:t>.</w:t>
      </w:r>
      <w:r w:rsidR="008A7E5D" w:rsidRPr="008A7E5D">
        <w:rPr>
          <w:rStyle w:val="Hiperhivatkozs"/>
          <w:sz w:val="24"/>
          <w:szCs w:val="24"/>
          <w:lang w:val="hu-HU"/>
        </w:rPr>
        <w:t>-3</w:t>
      </w:r>
      <w:r w:rsidR="00621617">
        <w:rPr>
          <w:rStyle w:val="Hiperhivatkozs"/>
          <w:sz w:val="24"/>
          <w:szCs w:val="24"/>
          <w:lang w:val="hu-HU"/>
        </w:rPr>
        <w:t>.</w:t>
      </w:r>
    </w:p>
    <w:bookmarkStart w:id="1" w:name="masodik"/>
    <w:p w14:paraId="045D03E8" w14:textId="64D41555" w:rsidR="00FC5992" w:rsidRPr="00FA2506" w:rsidRDefault="001A526A" w:rsidP="00B74466">
      <w:pPr>
        <w:pStyle w:val="Felsorols"/>
        <w:numPr>
          <w:ilvl w:val="0"/>
          <w:numId w:val="1"/>
        </w:numPr>
        <w:rPr>
          <w:sz w:val="24"/>
          <w:szCs w:val="24"/>
          <w:lang w:val="hu-HU"/>
        </w:rPr>
      </w:pPr>
      <w:r>
        <w:fldChar w:fldCharType="begin"/>
      </w:r>
      <w:r>
        <w:instrText>HYPERLINK \l "header"</w:instrText>
      </w:r>
      <w:r>
        <w:fldChar w:fldCharType="separate"/>
      </w:r>
      <w:r w:rsidR="00FC5992" w:rsidRPr="00C5053F">
        <w:rPr>
          <w:rStyle w:val="Hiperhivatkozs"/>
          <w:sz w:val="24"/>
          <w:szCs w:val="24"/>
          <w:lang w:val="hu-HU"/>
        </w:rPr>
        <w:t>Header rész.</w:t>
      </w:r>
      <w:r>
        <w:rPr>
          <w:rStyle w:val="Hiperhivatkozs"/>
          <w:sz w:val="24"/>
          <w:szCs w:val="24"/>
          <w:lang w:val="hu-HU"/>
        </w:rPr>
        <w:fldChar w:fldCharType="end"/>
      </w:r>
      <w:bookmarkEnd w:id="1"/>
      <w:r w:rsidR="00621617" w:rsidRPr="00621617">
        <w:t xml:space="preserve"> </w:t>
      </w:r>
      <w:r w:rsidR="00621617" w:rsidRPr="00621617">
        <w:rPr>
          <w:rStyle w:val="Hiperhivatkozs"/>
          <w:sz w:val="24"/>
          <w:szCs w:val="24"/>
          <w:lang w:val="hu-HU"/>
        </w:rPr>
        <w:t>4.</w:t>
      </w:r>
    </w:p>
    <w:p w14:paraId="08B36454" w14:textId="25AAD626" w:rsidR="00FC5992" w:rsidRPr="00FA2506" w:rsidRDefault="001A526A" w:rsidP="00B74466">
      <w:pPr>
        <w:pStyle w:val="Felsorols"/>
        <w:numPr>
          <w:ilvl w:val="0"/>
          <w:numId w:val="1"/>
        </w:numPr>
        <w:rPr>
          <w:sz w:val="24"/>
          <w:szCs w:val="24"/>
          <w:lang w:val="hu-HU"/>
        </w:rPr>
      </w:pPr>
      <w:hyperlink w:anchor="cso" w:history="1">
        <w:bookmarkStart w:id="2" w:name="harmadik"/>
        <w:r w:rsidR="00FC5992" w:rsidRPr="00C5053F">
          <w:rPr>
            <w:rStyle w:val="Hiperhivatkozs"/>
            <w:sz w:val="24"/>
            <w:szCs w:val="24"/>
            <w:lang w:val="hu-HU"/>
          </w:rPr>
          <w:t>Csoma</w:t>
        </w:r>
        <w:r w:rsidR="00C46CF5" w:rsidRPr="00C5053F">
          <w:rPr>
            <w:rStyle w:val="Hiperhivatkozs"/>
            <w:sz w:val="24"/>
            <w:szCs w:val="24"/>
            <w:lang w:val="hu-HU"/>
          </w:rPr>
          <w:t>g</w:t>
        </w:r>
        <w:r w:rsidR="00FC5992" w:rsidRPr="00C5053F">
          <w:rPr>
            <w:rStyle w:val="Hiperhivatkozs"/>
            <w:sz w:val="24"/>
            <w:szCs w:val="24"/>
            <w:lang w:val="hu-HU"/>
          </w:rPr>
          <w:t>információs oldal</w:t>
        </w:r>
        <w:bookmarkEnd w:id="2"/>
        <w:r w:rsidR="00530A9B" w:rsidRPr="00C5053F">
          <w:rPr>
            <w:rStyle w:val="Hiperhivatkozs"/>
            <w:sz w:val="24"/>
            <w:szCs w:val="24"/>
            <w:lang w:val="hu-HU"/>
          </w:rPr>
          <w:t>.</w:t>
        </w:r>
      </w:hyperlink>
      <w:r w:rsidR="00675D6C" w:rsidRPr="00675D6C">
        <w:t xml:space="preserve"> </w:t>
      </w:r>
      <w:r w:rsidR="00675D6C" w:rsidRPr="00675D6C">
        <w:rPr>
          <w:rStyle w:val="Hiperhivatkozs"/>
          <w:sz w:val="24"/>
          <w:szCs w:val="24"/>
          <w:lang w:val="hu-HU"/>
        </w:rPr>
        <w:t>5.-6.</w:t>
      </w:r>
    </w:p>
    <w:p w14:paraId="7260598C" w14:textId="506D4CCD" w:rsidR="00CC7159" w:rsidRPr="00FA2506" w:rsidRDefault="001A526A" w:rsidP="00B74466">
      <w:pPr>
        <w:pStyle w:val="Felsorols"/>
        <w:numPr>
          <w:ilvl w:val="0"/>
          <w:numId w:val="1"/>
        </w:numPr>
        <w:rPr>
          <w:sz w:val="24"/>
          <w:szCs w:val="24"/>
          <w:lang w:val="hu-HU"/>
        </w:rPr>
      </w:pPr>
      <w:hyperlink w:anchor="db" w:history="1">
        <w:bookmarkStart w:id="3" w:name="negyedik"/>
        <w:r w:rsidR="00CC7159" w:rsidRPr="00C5053F">
          <w:rPr>
            <w:rStyle w:val="Hiperhivatkozs"/>
            <w:sz w:val="24"/>
            <w:szCs w:val="24"/>
            <w:lang w:val="hu-HU"/>
          </w:rPr>
          <w:t>Adatbázisinformációs oldal</w:t>
        </w:r>
        <w:bookmarkEnd w:id="3"/>
        <w:r w:rsidR="00CC7159" w:rsidRPr="00C5053F">
          <w:rPr>
            <w:rStyle w:val="Hiperhivatkozs"/>
            <w:sz w:val="24"/>
            <w:szCs w:val="24"/>
            <w:lang w:val="hu-HU"/>
          </w:rPr>
          <w:t>.</w:t>
        </w:r>
      </w:hyperlink>
      <w:r w:rsidR="00597D39" w:rsidRPr="00597D39">
        <w:t xml:space="preserve"> </w:t>
      </w:r>
      <w:r w:rsidR="00597D39" w:rsidRPr="00597D39">
        <w:rPr>
          <w:rStyle w:val="Hiperhivatkozs"/>
          <w:sz w:val="24"/>
          <w:szCs w:val="24"/>
          <w:lang w:val="hu-HU"/>
        </w:rPr>
        <w:t>6.-8.</w:t>
      </w:r>
    </w:p>
    <w:bookmarkStart w:id="4" w:name="otodik"/>
    <w:p w14:paraId="7BBF9B13" w14:textId="0551A51C" w:rsidR="00C46CF5" w:rsidRPr="00FA2506" w:rsidRDefault="001A526A" w:rsidP="00B74466">
      <w:pPr>
        <w:pStyle w:val="Felsorols"/>
        <w:numPr>
          <w:ilvl w:val="0"/>
          <w:numId w:val="1"/>
        </w:numPr>
        <w:rPr>
          <w:sz w:val="24"/>
          <w:szCs w:val="24"/>
          <w:lang w:val="hu-HU"/>
        </w:rPr>
      </w:pPr>
      <w:r>
        <w:fldChar w:fldCharType="begin"/>
      </w:r>
      <w:r>
        <w:instrText>HYPERLINK \l "csap"</w:instrText>
      </w:r>
      <w:r>
        <w:fldChar w:fldCharType="separate"/>
      </w:r>
      <w:bookmarkStart w:id="5" w:name="hat"/>
      <w:r w:rsidR="00C46CF5" w:rsidRPr="00C5053F">
        <w:rPr>
          <w:rStyle w:val="Hiperhivatkozs"/>
          <w:sz w:val="24"/>
          <w:szCs w:val="24"/>
          <w:lang w:val="hu-HU"/>
        </w:rPr>
        <w:t>Csapatinformációs oldal</w:t>
      </w:r>
      <w:bookmarkEnd w:id="5"/>
      <w:r w:rsidR="00C46CF5" w:rsidRPr="00C5053F">
        <w:rPr>
          <w:rStyle w:val="Hiperhivatkozs"/>
          <w:sz w:val="24"/>
          <w:szCs w:val="24"/>
          <w:lang w:val="hu-HU"/>
        </w:rPr>
        <w:t>.</w:t>
      </w:r>
      <w:r>
        <w:rPr>
          <w:rStyle w:val="Hiperhivatkozs"/>
          <w:sz w:val="24"/>
          <w:szCs w:val="24"/>
          <w:lang w:val="hu-HU"/>
        </w:rPr>
        <w:fldChar w:fldCharType="end"/>
      </w:r>
      <w:bookmarkEnd w:id="4"/>
      <w:r w:rsidR="00597D39" w:rsidRPr="00597D39">
        <w:t xml:space="preserve"> </w:t>
      </w:r>
      <w:r w:rsidR="00597D39" w:rsidRPr="00597D39">
        <w:rPr>
          <w:rStyle w:val="Hiperhivatkozs"/>
          <w:sz w:val="24"/>
          <w:szCs w:val="24"/>
          <w:lang w:val="hu-HU"/>
        </w:rPr>
        <w:t>8.-10.</w:t>
      </w:r>
    </w:p>
    <w:p w14:paraId="5EFFD4B3" w14:textId="66500367" w:rsidR="00E32493" w:rsidRPr="00FA2506" w:rsidRDefault="001A526A" w:rsidP="00B74466">
      <w:pPr>
        <w:pStyle w:val="Felsorols"/>
        <w:numPr>
          <w:ilvl w:val="0"/>
          <w:numId w:val="1"/>
        </w:numPr>
        <w:rPr>
          <w:sz w:val="24"/>
          <w:szCs w:val="24"/>
          <w:lang w:val="hu-HU"/>
        </w:rPr>
      </w:pPr>
      <w:hyperlink w:anchor="kapcs" w:history="1">
        <w:r w:rsidR="00E32493" w:rsidRPr="004F7BEF">
          <w:rPr>
            <w:rStyle w:val="Hiperhivatkozs"/>
            <w:sz w:val="24"/>
            <w:szCs w:val="24"/>
            <w:lang w:val="hu-HU"/>
          </w:rPr>
          <w:t>Kapcsolat oldal.</w:t>
        </w:r>
      </w:hyperlink>
      <w:r w:rsidR="00704558" w:rsidRPr="00704558">
        <w:t xml:space="preserve"> </w:t>
      </w:r>
      <w:r w:rsidR="00704558" w:rsidRPr="00704558">
        <w:rPr>
          <w:rStyle w:val="Hiperhivatkozs"/>
          <w:sz w:val="24"/>
          <w:szCs w:val="24"/>
          <w:lang w:val="hu-HU"/>
        </w:rPr>
        <w:t>10-11.</w:t>
      </w:r>
    </w:p>
    <w:p w14:paraId="35B5CC32" w14:textId="32F48AD1" w:rsidR="00C06243" w:rsidRPr="00FA2506" w:rsidRDefault="001A526A" w:rsidP="00B74466">
      <w:pPr>
        <w:pStyle w:val="Felsorols"/>
        <w:numPr>
          <w:ilvl w:val="0"/>
          <w:numId w:val="1"/>
        </w:numPr>
        <w:rPr>
          <w:sz w:val="24"/>
          <w:szCs w:val="24"/>
          <w:lang w:val="hu-HU"/>
        </w:rPr>
      </w:pPr>
      <w:hyperlink w:anchor="letinf" w:history="1">
        <w:r w:rsidR="00C06243" w:rsidRPr="004F7BEF">
          <w:rPr>
            <w:rStyle w:val="Hiperhivatkozs"/>
            <w:sz w:val="24"/>
            <w:szCs w:val="24"/>
            <w:lang w:val="hu-HU"/>
          </w:rPr>
          <w:t>Letöltési info</w:t>
        </w:r>
        <w:bookmarkStart w:id="6" w:name="het"/>
        <w:bookmarkEnd w:id="6"/>
        <w:r w:rsidR="00C06243" w:rsidRPr="004F7BEF">
          <w:rPr>
            <w:rStyle w:val="Hiperhivatkozs"/>
            <w:sz w:val="24"/>
            <w:szCs w:val="24"/>
            <w:lang w:val="hu-HU"/>
          </w:rPr>
          <w:t>rmáció.</w:t>
        </w:r>
      </w:hyperlink>
      <w:r w:rsidR="00560E88" w:rsidRPr="00560E88">
        <w:t xml:space="preserve"> </w:t>
      </w:r>
      <w:r w:rsidR="00560E88" w:rsidRPr="00560E88">
        <w:rPr>
          <w:rStyle w:val="Hiperhivatkozs"/>
          <w:sz w:val="24"/>
          <w:szCs w:val="24"/>
          <w:lang w:val="hu-HU"/>
        </w:rPr>
        <w:t>11.-12.</w:t>
      </w:r>
    </w:p>
    <w:p w14:paraId="71FAA926" w14:textId="5E511C76" w:rsidR="00574E60" w:rsidRPr="00FA2506" w:rsidRDefault="001A526A" w:rsidP="00B74466">
      <w:pPr>
        <w:pStyle w:val="Felsorols"/>
        <w:numPr>
          <w:ilvl w:val="0"/>
          <w:numId w:val="1"/>
        </w:numPr>
        <w:rPr>
          <w:sz w:val="24"/>
          <w:szCs w:val="24"/>
          <w:lang w:val="hu-HU"/>
        </w:rPr>
      </w:pPr>
      <w:hyperlink w:anchor="opv" w:history="1">
        <w:bookmarkStart w:id="7" w:name="nyolc"/>
        <w:r w:rsidR="00574E60" w:rsidRPr="00C6374A">
          <w:rPr>
            <w:rStyle w:val="Hiperhivatkozs"/>
            <w:sz w:val="24"/>
            <w:szCs w:val="24"/>
            <w:lang w:val="hu-HU"/>
          </w:rPr>
          <w:t>Operációs rendszer választás</w:t>
        </w:r>
        <w:bookmarkEnd w:id="7"/>
        <w:r w:rsidR="00574E60" w:rsidRPr="00C6374A">
          <w:rPr>
            <w:rStyle w:val="Hiperhivatkozs"/>
            <w:sz w:val="24"/>
            <w:szCs w:val="24"/>
            <w:lang w:val="hu-HU"/>
          </w:rPr>
          <w:t>.</w:t>
        </w:r>
      </w:hyperlink>
      <w:r w:rsidR="00F96FA2" w:rsidRPr="00F96FA2">
        <w:t xml:space="preserve"> </w:t>
      </w:r>
      <w:r w:rsidR="00F96FA2" w:rsidRPr="00F96FA2">
        <w:rPr>
          <w:rStyle w:val="Hiperhivatkozs"/>
          <w:sz w:val="24"/>
          <w:szCs w:val="24"/>
          <w:lang w:val="hu-HU"/>
        </w:rPr>
        <w:t>12</w:t>
      </w:r>
      <w:r w:rsidR="00F96FA2">
        <w:rPr>
          <w:rStyle w:val="Hiperhivatkozs"/>
          <w:sz w:val="24"/>
          <w:szCs w:val="24"/>
          <w:lang w:val="hu-HU"/>
        </w:rPr>
        <w:t>.</w:t>
      </w:r>
    </w:p>
    <w:p w14:paraId="1BB7A4FC" w14:textId="7F274383" w:rsidR="001249C5" w:rsidRDefault="001A526A" w:rsidP="00B74466">
      <w:pPr>
        <w:pStyle w:val="Felsorols"/>
        <w:numPr>
          <w:ilvl w:val="0"/>
          <w:numId w:val="1"/>
        </w:numPr>
        <w:rPr>
          <w:sz w:val="24"/>
          <w:szCs w:val="24"/>
          <w:lang w:val="hu-HU"/>
        </w:rPr>
      </w:pPr>
      <w:hyperlink w:anchor="footer" w:history="1">
        <w:bookmarkStart w:id="8" w:name="kilenc"/>
        <w:r w:rsidR="001249C5" w:rsidRPr="00240FA9">
          <w:rPr>
            <w:rStyle w:val="Hiperhivatkozs"/>
            <w:sz w:val="24"/>
            <w:szCs w:val="24"/>
            <w:lang w:val="hu-HU"/>
          </w:rPr>
          <w:t>Footer rész</w:t>
        </w:r>
        <w:bookmarkEnd w:id="8"/>
        <w:r w:rsidR="001249C5" w:rsidRPr="00240FA9">
          <w:rPr>
            <w:rStyle w:val="Hiperhivatkozs"/>
            <w:sz w:val="24"/>
            <w:szCs w:val="24"/>
            <w:lang w:val="hu-HU"/>
          </w:rPr>
          <w:t>.</w:t>
        </w:r>
      </w:hyperlink>
      <w:r w:rsidR="0024530D" w:rsidRPr="0024530D">
        <w:t xml:space="preserve"> </w:t>
      </w:r>
      <w:r w:rsidR="0024530D" w:rsidRPr="0024530D">
        <w:rPr>
          <w:rStyle w:val="Hiperhivatkozs"/>
          <w:sz w:val="24"/>
          <w:szCs w:val="24"/>
          <w:lang w:val="hu-HU"/>
        </w:rPr>
        <w:t>12.</w:t>
      </w:r>
    </w:p>
    <w:bookmarkStart w:id="9" w:name="tiz"/>
    <w:p w14:paraId="6A3339B8" w14:textId="2E76E3DC" w:rsidR="00D603DE" w:rsidRPr="00FA2506" w:rsidRDefault="001A526A" w:rsidP="00B74466">
      <w:pPr>
        <w:pStyle w:val="Felsorols"/>
        <w:numPr>
          <w:ilvl w:val="0"/>
          <w:numId w:val="1"/>
        </w:numPr>
        <w:rPr>
          <w:sz w:val="24"/>
          <w:szCs w:val="24"/>
          <w:lang w:val="hu-HU"/>
        </w:rPr>
      </w:pPr>
      <w:r>
        <w:fldChar w:fldCharType="begin"/>
      </w:r>
      <w:r>
        <w:instrText>HYPERLINK \l "velemenyek"</w:instrText>
      </w:r>
      <w:r>
        <w:fldChar w:fldCharType="separate"/>
      </w:r>
      <w:r w:rsidR="009757AC" w:rsidRPr="00240FA9">
        <w:rPr>
          <w:rStyle w:val="Hiperhivatkozs"/>
          <w:sz w:val="24"/>
          <w:szCs w:val="24"/>
          <w:lang w:val="hu-HU"/>
        </w:rPr>
        <w:t>Vélemények/Vélemény írása oldal</w:t>
      </w:r>
      <w:r>
        <w:rPr>
          <w:rStyle w:val="Hiperhivatkozs"/>
          <w:sz w:val="24"/>
          <w:szCs w:val="24"/>
          <w:lang w:val="hu-HU"/>
        </w:rPr>
        <w:fldChar w:fldCharType="end"/>
      </w:r>
      <w:bookmarkEnd w:id="9"/>
      <w:r w:rsidR="006A7B4C">
        <w:rPr>
          <w:rStyle w:val="Hiperhivatkozs"/>
          <w:sz w:val="24"/>
          <w:szCs w:val="24"/>
          <w:lang w:val="hu-HU"/>
        </w:rPr>
        <w:t>.</w:t>
      </w:r>
      <w:r w:rsidR="006A7B4C" w:rsidRPr="006A7B4C">
        <w:t xml:space="preserve"> </w:t>
      </w:r>
      <w:r w:rsidR="006A7B4C" w:rsidRPr="006A7B4C">
        <w:rPr>
          <w:rStyle w:val="Hiperhivatkozs"/>
          <w:sz w:val="24"/>
          <w:szCs w:val="24"/>
          <w:lang w:val="hu-HU"/>
        </w:rPr>
        <w:t>13.</w:t>
      </w:r>
    </w:p>
    <w:bookmarkStart w:id="10" w:name="tizenegy"/>
    <w:p w14:paraId="17A1430E" w14:textId="524BA146" w:rsidR="000744A7" w:rsidRDefault="001A526A" w:rsidP="00B74466">
      <w:pPr>
        <w:pStyle w:val="Felsorols"/>
        <w:numPr>
          <w:ilvl w:val="0"/>
          <w:numId w:val="1"/>
        </w:numPr>
        <w:rPr>
          <w:sz w:val="24"/>
          <w:szCs w:val="24"/>
          <w:lang w:val="hu-HU"/>
        </w:rPr>
      </w:pPr>
      <w:r>
        <w:fldChar w:fldCharType="begin"/>
      </w:r>
      <w:r>
        <w:instrText>HYPERLINK \l "pdb"</w:instrText>
      </w:r>
      <w:r>
        <w:fldChar w:fldCharType="separate"/>
      </w:r>
      <w:r w:rsidR="000744A7" w:rsidRPr="004E5513">
        <w:rPr>
          <w:rStyle w:val="Hiperhivatkozs"/>
          <w:sz w:val="24"/>
          <w:szCs w:val="24"/>
          <w:lang w:val="hu-HU"/>
        </w:rPr>
        <w:t>Adatbázis.</w:t>
      </w:r>
      <w:r>
        <w:rPr>
          <w:rStyle w:val="Hiperhivatkozs"/>
          <w:sz w:val="24"/>
          <w:szCs w:val="24"/>
          <w:lang w:val="hu-HU"/>
        </w:rPr>
        <w:fldChar w:fldCharType="end"/>
      </w:r>
      <w:bookmarkEnd w:id="10"/>
      <w:r w:rsidR="006A7B4C" w:rsidRPr="006A7B4C">
        <w:t xml:space="preserve"> </w:t>
      </w:r>
      <w:r w:rsidR="006A7B4C" w:rsidRPr="006A7B4C">
        <w:rPr>
          <w:rStyle w:val="Hiperhivatkozs"/>
          <w:sz w:val="24"/>
          <w:szCs w:val="24"/>
          <w:lang w:val="hu-HU"/>
        </w:rPr>
        <w:t>14-15.</w:t>
      </w:r>
    </w:p>
    <w:bookmarkStart w:id="11" w:name="tizenketto"/>
    <w:p w14:paraId="200D3F24" w14:textId="3DC0D85F" w:rsidR="00207D6A" w:rsidRDefault="001A526A" w:rsidP="00B74466">
      <w:pPr>
        <w:pStyle w:val="Felsorols"/>
        <w:numPr>
          <w:ilvl w:val="0"/>
          <w:numId w:val="1"/>
        </w:numPr>
        <w:rPr>
          <w:sz w:val="24"/>
          <w:szCs w:val="24"/>
          <w:lang w:val="hu-HU"/>
        </w:rPr>
      </w:pPr>
      <w:r>
        <w:fldChar w:fldCharType="begin"/>
      </w:r>
      <w:r>
        <w:instrText>HYPERLINK \l "mq"</w:instrText>
      </w:r>
      <w:r>
        <w:fldChar w:fldCharType="separate"/>
      </w:r>
      <w:r w:rsidR="00207D6A" w:rsidRPr="004E5513">
        <w:rPr>
          <w:rStyle w:val="Hiperhivatkozs"/>
          <w:sz w:val="24"/>
          <w:szCs w:val="24"/>
          <w:lang w:val="hu-HU"/>
        </w:rPr>
        <w:t>MediaQuery</w:t>
      </w:r>
      <w:r>
        <w:rPr>
          <w:rStyle w:val="Hiperhivatkozs"/>
          <w:sz w:val="24"/>
          <w:szCs w:val="24"/>
          <w:lang w:val="hu-HU"/>
        </w:rPr>
        <w:fldChar w:fldCharType="end"/>
      </w:r>
      <w:r w:rsidR="00AD6987">
        <w:rPr>
          <w:rStyle w:val="Hiperhivatkozs"/>
          <w:sz w:val="24"/>
          <w:szCs w:val="24"/>
          <w:lang w:val="hu-HU"/>
        </w:rPr>
        <w:t>.</w:t>
      </w:r>
      <w:r w:rsidR="00AD6987" w:rsidRPr="00AD6987">
        <w:t xml:space="preserve"> </w:t>
      </w:r>
      <w:r w:rsidR="00AD6987" w:rsidRPr="00AD6987">
        <w:rPr>
          <w:rStyle w:val="Hiperhivatkozs"/>
          <w:sz w:val="24"/>
          <w:szCs w:val="24"/>
          <w:lang w:val="hu-HU"/>
        </w:rPr>
        <w:t>15.</w:t>
      </w:r>
    </w:p>
    <w:bookmarkStart w:id="12" w:name="tizenharom"/>
    <w:bookmarkEnd w:id="11"/>
    <w:p w14:paraId="18BFA201" w14:textId="1B992572" w:rsidR="002D6463" w:rsidRDefault="001A526A" w:rsidP="00B74466">
      <w:pPr>
        <w:pStyle w:val="Felsorols"/>
        <w:numPr>
          <w:ilvl w:val="0"/>
          <w:numId w:val="1"/>
        </w:numPr>
        <w:rPr>
          <w:sz w:val="24"/>
          <w:szCs w:val="24"/>
          <w:lang w:val="hu-HU"/>
        </w:rPr>
      </w:pPr>
      <w:r>
        <w:fldChar w:fldCharType="begin"/>
      </w:r>
      <w:r>
        <w:instrText>HYPERLINK \l "tfl"</w:instrText>
      </w:r>
      <w:r>
        <w:fldChar w:fldCharType="separate"/>
      </w:r>
      <w:r w:rsidR="00B65CE5" w:rsidRPr="009A1F8B">
        <w:rPr>
          <w:rStyle w:val="Hiperhivatkozs"/>
          <w:sz w:val="24"/>
          <w:szCs w:val="24"/>
          <w:lang w:val="hu-HU"/>
        </w:rPr>
        <w:t>Továbbfejlesztés</w:t>
      </w:r>
      <w:r w:rsidR="00BC6561" w:rsidRPr="009A1F8B">
        <w:rPr>
          <w:rStyle w:val="Hiperhivatkozs"/>
          <w:sz w:val="24"/>
          <w:szCs w:val="24"/>
          <w:lang w:val="hu-HU"/>
        </w:rPr>
        <w:t>i lehetőségek</w:t>
      </w:r>
      <w:r>
        <w:rPr>
          <w:rStyle w:val="Hiperhivatkozs"/>
          <w:sz w:val="24"/>
          <w:szCs w:val="24"/>
          <w:lang w:val="hu-HU"/>
        </w:rPr>
        <w:fldChar w:fldCharType="end"/>
      </w:r>
      <w:r w:rsidR="0017750A">
        <w:rPr>
          <w:rStyle w:val="Hiperhivatkozs"/>
          <w:sz w:val="24"/>
          <w:szCs w:val="24"/>
          <w:lang w:val="hu-HU"/>
        </w:rPr>
        <w:t>.</w:t>
      </w:r>
      <w:r w:rsidR="0017750A" w:rsidRPr="0017750A">
        <w:t xml:space="preserve"> </w:t>
      </w:r>
      <w:r w:rsidR="0017750A" w:rsidRPr="0017750A">
        <w:rPr>
          <w:rStyle w:val="Hiperhivatkozs"/>
          <w:sz w:val="24"/>
          <w:szCs w:val="24"/>
          <w:lang w:val="hu-HU"/>
        </w:rPr>
        <w:t>16.</w:t>
      </w:r>
    </w:p>
    <w:bookmarkStart w:id="13" w:name="tizennegy"/>
    <w:bookmarkEnd w:id="12"/>
    <w:p w14:paraId="04D4A252" w14:textId="68377DE8" w:rsidR="00C731D5" w:rsidRPr="00B42841" w:rsidRDefault="001A526A" w:rsidP="00C731D5">
      <w:pPr>
        <w:pStyle w:val="Felsorols"/>
        <w:numPr>
          <w:ilvl w:val="0"/>
          <w:numId w:val="1"/>
        </w:numPr>
        <w:rPr>
          <w:rStyle w:val="Hiperhivatkozs"/>
          <w:color w:val="595959" w:themeColor="text1" w:themeTint="A6"/>
          <w:sz w:val="24"/>
          <w:szCs w:val="24"/>
          <w:u w:val="none"/>
          <w:lang w:val="hu-HU"/>
        </w:rPr>
      </w:pPr>
      <w:r>
        <w:fldChar w:fldCharType="begin"/>
      </w:r>
      <w:r>
        <w:instrText>HYPERLINK \l "miert"</w:instrText>
      </w:r>
      <w:r>
        <w:fldChar w:fldCharType="separate"/>
      </w:r>
      <w:r w:rsidR="00C731D5" w:rsidRPr="009A1F8B">
        <w:rPr>
          <w:rStyle w:val="Hiperhivatkozs"/>
          <w:sz w:val="24"/>
          <w:szCs w:val="24"/>
          <w:lang w:val="hu-HU"/>
        </w:rPr>
        <w:t>Miért jött létre?</w:t>
      </w:r>
      <w:r>
        <w:rPr>
          <w:rStyle w:val="Hiperhivatkozs"/>
          <w:sz w:val="24"/>
          <w:szCs w:val="24"/>
          <w:lang w:val="hu-HU"/>
        </w:rPr>
        <w:fldChar w:fldCharType="end"/>
      </w:r>
      <w:r w:rsidR="006004CA">
        <w:rPr>
          <w:rStyle w:val="Hiperhivatkozs"/>
          <w:sz w:val="24"/>
          <w:szCs w:val="24"/>
          <w:lang w:val="hu-HU"/>
        </w:rPr>
        <w:t>/</w:t>
      </w:r>
      <w:hyperlink w:anchor="csapattagokfeladat" w:history="1">
        <w:r w:rsidR="00996956" w:rsidRPr="00996956">
          <w:rPr>
            <w:rStyle w:val="Hiperhivatkozs"/>
            <w:sz w:val="24"/>
            <w:szCs w:val="24"/>
            <w:lang w:val="hu-HU"/>
          </w:rPr>
          <w:t>Csapattagok és feladatköreik</w:t>
        </w:r>
      </w:hyperlink>
      <w:r w:rsidR="0017750A" w:rsidRPr="0017750A">
        <w:t xml:space="preserve"> </w:t>
      </w:r>
      <w:r w:rsidR="0017750A" w:rsidRPr="0017750A">
        <w:rPr>
          <w:rStyle w:val="Hiperhivatkozs"/>
          <w:sz w:val="24"/>
          <w:szCs w:val="24"/>
          <w:lang w:val="hu-HU"/>
        </w:rPr>
        <w:t>16.</w:t>
      </w:r>
    </w:p>
    <w:bookmarkStart w:id="14" w:name="esetek"/>
    <w:p w14:paraId="37E82808" w14:textId="10A1B883" w:rsidR="00B42841" w:rsidRPr="00C731D5" w:rsidRDefault="0089069B" w:rsidP="00C731D5">
      <w:pPr>
        <w:pStyle w:val="Felsorols"/>
        <w:numPr>
          <w:ilvl w:val="0"/>
          <w:numId w:val="1"/>
        </w:numPr>
        <w:rPr>
          <w:sz w:val="24"/>
          <w:szCs w:val="24"/>
          <w:lang w:val="hu-HU"/>
        </w:rPr>
      </w:pPr>
      <w:r>
        <w:rPr>
          <w:rStyle w:val="Hiperhivatkozs"/>
          <w:sz w:val="24"/>
          <w:szCs w:val="24"/>
          <w:lang w:val="hu-HU"/>
        </w:rPr>
        <w:fldChar w:fldCharType="begin"/>
      </w:r>
      <w:r>
        <w:rPr>
          <w:rStyle w:val="Hiperhivatkozs"/>
          <w:sz w:val="24"/>
          <w:szCs w:val="24"/>
          <w:lang w:val="hu-HU"/>
        </w:rPr>
        <w:instrText>HYPERLINK  \l "test"</w:instrText>
      </w:r>
      <w:r>
        <w:rPr>
          <w:rStyle w:val="Hiperhivatkozs"/>
          <w:sz w:val="24"/>
          <w:szCs w:val="24"/>
          <w:lang w:val="hu-HU"/>
        </w:rPr>
      </w:r>
      <w:r>
        <w:rPr>
          <w:rStyle w:val="Hiperhivatkozs"/>
          <w:sz w:val="24"/>
          <w:szCs w:val="24"/>
          <w:lang w:val="hu-HU"/>
        </w:rPr>
        <w:fldChar w:fldCharType="separate"/>
      </w:r>
      <w:r w:rsidR="00B42841" w:rsidRPr="0089069B">
        <w:rPr>
          <w:rStyle w:val="Hiperhivatkozs"/>
          <w:sz w:val="24"/>
          <w:szCs w:val="24"/>
          <w:lang w:val="hu-HU"/>
        </w:rPr>
        <w:t>Tesztek</w:t>
      </w:r>
      <w:r>
        <w:rPr>
          <w:rStyle w:val="Hiperhivatkozs"/>
          <w:sz w:val="24"/>
          <w:szCs w:val="24"/>
          <w:lang w:val="hu-HU"/>
        </w:rPr>
        <w:fldChar w:fldCharType="end"/>
      </w:r>
      <w:r>
        <w:rPr>
          <w:rStyle w:val="Hiperhivatkozs"/>
          <w:sz w:val="24"/>
          <w:szCs w:val="24"/>
          <w:lang w:val="hu-HU"/>
        </w:rPr>
        <w:t xml:space="preserve"> 16</w:t>
      </w:r>
      <w:r w:rsidR="002F2F8B">
        <w:rPr>
          <w:rStyle w:val="Hiperhivatkozs"/>
          <w:sz w:val="24"/>
          <w:szCs w:val="24"/>
          <w:lang w:val="hu-HU"/>
        </w:rPr>
        <w:t>.-</w:t>
      </w:r>
      <w:r w:rsidR="00D02C41">
        <w:rPr>
          <w:rStyle w:val="Hiperhivatkozs"/>
          <w:sz w:val="24"/>
          <w:szCs w:val="24"/>
          <w:lang w:val="hu-HU"/>
        </w:rPr>
        <w:t>17.</w:t>
      </w:r>
    </w:p>
    <w:bookmarkStart w:id="15" w:name="tizenot"/>
    <w:bookmarkEnd w:id="13"/>
    <w:bookmarkEnd w:id="14"/>
    <w:p w14:paraId="565F83C7" w14:textId="26F03241" w:rsidR="00814B40" w:rsidRPr="00FA2506" w:rsidRDefault="001A526A" w:rsidP="00B74466">
      <w:pPr>
        <w:pStyle w:val="Felsorols"/>
        <w:numPr>
          <w:ilvl w:val="0"/>
          <w:numId w:val="1"/>
        </w:numPr>
        <w:rPr>
          <w:sz w:val="24"/>
          <w:szCs w:val="24"/>
          <w:lang w:val="hu-HU"/>
        </w:rPr>
      </w:pPr>
      <w:r>
        <w:fldChar w:fldCharType="begin"/>
      </w:r>
      <w:r>
        <w:instrText>HYPERLINK \l "f"</w:instrText>
      </w:r>
      <w:r>
        <w:fldChar w:fldCharType="separate"/>
      </w:r>
      <w:r w:rsidR="00E65331" w:rsidRPr="009A1F8B">
        <w:rPr>
          <w:rStyle w:val="Hiperhivatkozs"/>
          <w:sz w:val="24"/>
          <w:szCs w:val="24"/>
          <w:lang w:val="hu-HU"/>
        </w:rPr>
        <w:t>Források</w:t>
      </w:r>
      <w:r>
        <w:rPr>
          <w:rStyle w:val="Hiperhivatkozs"/>
          <w:sz w:val="24"/>
          <w:szCs w:val="24"/>
          <w:lang w:val="hu-HU"/>
        </w:rPr>
        <w:fldChar w:fldCharType="end"/>
      </w:r>
      <w:r w:rsidR="00A536A4">
        <w:rPr>
          <w:rStyle w:val="Hiperhivatkozs"/>
          <w:sz w:val="24"/>
          <w:szCs w:val="24"/>
          <w:lang w:val="hu-HU"/>
        </w:rPr>
        <w:t>.</w:t>
      </w:r>
      <w:r w:rsidR="00A536A4" w:rsidRPr="00A536A4">
        <w:t xml:space="preserve"> </w:t>
      </w:r>
      <w:r w:rsidR="00A536A4" w:rsidRPr="00A536A4">
        <w:rPr>
          <w:rStyle w:val="Hiperhivatkozs"/>
          <w:sz w:val="24"/>
          <w:szCs w:val="24"/>
          <w:lang w:val="hu-HU"/>
        </w:rPr>
        <w:t>17.</w:t>
      </w:r>
    </w:p>
    <w:bookmarkEnd w:id="15"/>
    <w:p w14:paraId="47F4F51B" w14:textId="165527FF" w:rsidR="00B74466" w:rsidRPr="00600EEA" w:rsidRDefault="00B74466" w:rsidP="00B74466">
      <w:pPr>
        <w:rPr>
          <w:sz w:val="40"/>
          <w:szCs w:val="40"/>
          <w:lang w:val="hu-HU"/>
        </w:rPr>
      </w:pPr>
    </w:p>
    <w:p w14:paraId="146D5831" w14:textId="10DB2CB8" w:rsidR="00B74466" w:rsidRDefault="00B74466">
      <w:pPr>
        <w:rPr>
          <w:lang w:val="hu-HU"/>
        </w:rPr>
      </w:pPr>
    </w:p>
    <w:p w14:paraId="45F23D8F" w14:textId="6666B422" w:rsidR="00496A36" w:rsidRPr="006E00A3" w:rsidRDefault="00B74466" w:rsidP="00496A36">
      <w:pPr>
        <w:pStyle w:val="Cmsor1"/>
        <w:rPr>
          <w:lang w:val="hu-HU"/>
        </w:rPr>
      </w:pPr>
      <w:r>
        <w:rPr>
          <w:lang w:val="hu-HU"/>
        </w:rPr>
        <w:br w:type="page"/>
      </w:r>
    </w:p>
    <w:bookmarkStart w:id="16" w:name="asd"/>
    <w:p w14:paraId="3D405E6B" w14:textId="0D21898B" w:rsidR="00AE1E69" w:rsidRDefault="0094443D" w:rsidP="001265EE">
      <w:pPr>
        <w:pStyle w:val="Cm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lastRenderedPageBreak/>
        <w:fldChar w:fldCharType="begin"/>
      </w:r>
      <w:r>
        <w:rPr>
          <w:sz w:val="28"/>
          <w:szCs w:val="28"/>
          <w:lang w:val="hu-HU"/>
        </w:rPr>
        <w:instrText>HYPERLINK  \l "elso"</w:instrText>
      </w:r>
      <w:r>
        <w:rPr>
          <w:sz w:val="28"/>
          <w:szCs w:val="28"/>
          <w:lang w:val="hu-HU"/>
        </w:rPr>
      </w:r>
      <w:r>
        <w:rPr>
          <w:sz w:val="28"/>
          <w:szCs w:val="28"/>
          <w:lang w:val="hu-HU"/>
        </w:rPr>
        <w:fldChar w:fldCharType="separate"/>
      </w:r>
      <w:r w:rsidR="00496A36" w:rsidRPr="0094443D">
        <w:rPr>
          <w:rStyle w:val="Hiperhivatkozs"/>
          <w:sz w:val="28"/>
          <w:szCs w:val="28"/>
          <w:lang w:val="hu-HU"/>
        </w:rPr>
        <w:t>Technikai információ</w:t>
      </w:r>
      <w:r>
        <w:rPr>
          <w:sz w:val="28"/>
          <w:szCs w:val="28"/>
          <w:lang w:val="hu-HU"/>
        </w:rPr>
        <w:fldChar w:fldCharType="end"/>
      </w:r>
    </w:p>
    <w:bookmarkEnd w:id="16"/>
    <w:p w14:paraId="0A94B1DF" w14:textId="77777777" w:rsidR="00922F8A" w:rsidRPr="001265EE" w:rsidRDefault="00922F8A" w:rsidP="001265EE">
      <w:pPr>
        <w:pStyle w:val="Cm"/>
        <w:rPr>
          <w:sz w:val="28"/>
          <w:szCs w:val="28"/>
          <w:lang w:val="hu-HU"/>
        </w:rPr>
      </w:pPr>
    </w:p>
    <w:p w14:paraId="7E753086" w14:textId="6B426F6F" w:rsidR="00AE1E69" w:rsidRDefault="00AB0899" w:rsidP="00496A36">
      <w:pPr>
        <w:pStyle w:val="Listaszerbekezds"/>
        <w:numPr>
          <w:ilvl w:val="0"/>
          <w:numId w:val="17"/>
        </w:numPr>
        <w:rPr>
          <w:noProof/>
          <w:sz w:val="24"/>
          <w:szCs w:val="24"/>
          <w:lang w:val="hu-HU"/>
        </w:rPr>
      </w:pPr>
      <w:r>
        <w:rPr>
          <w:noProof/>
          <w:sz w:val="24"/>
          <w:szCs w:val="24"/>
          <w:lang w:val="hu-HU"/>
        </w:rPr>
        <w:t>Project információk</w:t>
      </w:r>
    </w:p>
    <w:p w14:paraId="1162E64E" w14:textId="6973118D" w:rsidR="00496A36" w:rsidRDefault="00496A36" w:rsidP="00496A36">
      <w:pPr>
        <w:pStyle w:val="Listaszerbekezds"/>
        <w:numPr>
          <w:ilvl w:val="0"/>
          <w:numId w:val="17"/>
        </w:numPr>
        <w:rPr>
          <w:noProof/>
          <w:sz w:val="24"/>
          <w:szCs w:val="24"/>
          <w:lang w:val="hu-HU"/>
        </w:rPr>
      </w:pPr>
      <w:r w:rsidRPr="00816E1E">
        <w:rPr>
          <w:noProof/>
          <w:sz w:val="24"/>
          <w:szCs w:val="24"/>
          <w:lang w:val="hu-HU"/>
        </w:rPr>
        <w:t>Vue.Js 3(Composation API)</w:t>
      </w:r>
    </w:p>
    <w:p w14:paraId="562974D3" w14:textId="4F629E9E" w:rsidR="00496A36" w:rsidRPr="00816E1E" w:rsidRDefault="00496A36" w:rsidP="00496A36">
      <w:pPr>
        <w:pStyle w:val="Listaszerbekezds"/>
        <w:numPr>
          <w:ilvl w:val="0"/>
          <w:numId w:val="17"/>
        </w:numPr>
        <w:rPr>
          <w:sz w:val="24"/>
          <w:szCs w:val="24"/>
          <w:lang w:val="hu-HU"/>
        </w:rPr>
      </w:pPr>
      <w:r w:rsidRPr="00816E1E">
        <w:rPr>
          <w:noProof/>
          <w:sz w:val="24"/>
          <w:szCs w:val="24"/>
          <w:lang w:val="hu-HU"/>
        </w:rPr>
        <w:t>CSSGrid</w:t>
      </w:r>
    </w:p>
    <w:p w14:paraId="1A981708" w14:textId="57B855B0" w:rsidR="00496A36" w:rsidRPr="00816E1E" w:rsidRDefault="00496A36" w:rsidP="00496A36">
      <w:pPr>
        <w:pStyle w:val="Listaszerbekezds"/>
        <w:numPr>
          <w:ilvl w:val="0"/>
          <w:numId w:val="17"/>
        </w:numPr>
        <w:rPr>
          <w:sz w:val="24"/>
          <w:szCs w:val="24"/>
          <w:lang w:val="hu-HU"/>
        </w:rPr>
      </w:pPr>
      <w:r w:rsidRPr="00816E1E">
        <w:rPr>
          <w:noProof/>
          <w:sz w:val="24"/>
          <w:szCs w:val="24"/>
          <w:lang w:val="hu-HU"/>
        </w:rPr>
        <w:t>FlexBox</w:t>
      </w:r>
    </w:p>
    <w:p w14:paraId="59D14886" w14:textId="4160BE43" w:rsidR="00496A36" w:rsidRPr="00816E1E" w:rsidRDefault="00496A36" w:rsidP="00496A36">
      <w:pPr>
        <w:pStyle w:val="Listaszerbekezds"/>
        <w:numPr>
          <w:ilvl w:val="0"/>
          <w:numId w:val="17"/>
        </w:numPr>
        <w:rPr>
          <w:noProof/>
          <w:sz w:val="24"/>
          <w:szCs w:val="24"/>
          <w:lang w:val="hu-HU"/>
        </w:rPr>
      </w:pPr>
      <w:r w:rsidRPr="00816E1E">
        <w:rPr>
          <w:noProof/>
          <w:sz w:val="24"/>
          <w:szCs w:val="24"/>
          <w:lang w:val="hu-HU"/>
        </w:rPr>
        <w:t>Tailwindcss(CSS Freamwork)</w:t>
      </w:r>
    </w:p>
    <w:p w14:paraId="71941AB3" w14:textId="009F6094" w:rsidR="00496A36" w:rsidRPr="00816E1E" w:rsidRDefault="00496A36" w:rsidP="00496A36">
      <w:pPr>
        <w:pStyle w:val="Listaszerbekezds"/>
        <w:numPr>
          <w:ilvl w:val="0"/>
          <w:numId w:val="17"/>
        </w:numPr>
        <w:rPr>
          <w:sz w:val="24"/>
          <w:szCs w:val="24"/>
          <w:lang w:val="hu-HU"/>
        </w:rPr>
      </w:pPr>
      <w:r w:rsidRPr="00816E1E">
        <w:rPr>
          <w:noProof/>
          <w:sz w:val="24"/>
          <w:szCs w:val="24"/>
          <w:lang w:val="hu-HU"/>
        </w:rPr>
        <w:t>Bootstrap(icons)</w:t>
      </w:r>
    </w:p>
    <w:p w14:paraId="0070841A" w14:textId="77777777" w:rsidR="00496A36" w:rsidRPr="00816E1E" w:rsidRDefault="00496A36" w:rsidP="00496A36">
      <w:pPr>
        <w:pStyle w:val="Listaszerbekezds"/>
        <w:numPr>
          <w:ilvl w:val="0"/>
          <w:numId w:val="17"/>
        </w:numPr>
        <w:rPr>
          <w:noProof/>
          <w:sz w:val="24"/>
          <w:szCs w:val="24"/>
          <w:lang w:val="hu-HU"/>
        </w:rPr>
      </w:pPr>
      <w:r w:rsidRPr="00816E1E">
        <w:rPr>
          <w:noProof/>
          <w:sz w:val="24"/>
          <w:szCs w:val="24"/>
          <w:lang w:val="hu-HU"/>
        </w:rPr>
        <w:t xml:space="preserve">CSS animations </w:t>
      </w:r>
    </w:p>
    <w:p w14:paraId="4AEF5E4A" w14:textId="77777777" w:rsidR="00496A36" w:rsidRPr="00816E1E" w:rsidRDefault="00496A36" w:rsidP="00496A36">
      <w:pPr>
        <w:pStyle w:val="Listaszerbekezds"/>
        <w:numPr>
          <w:ilvl w:val="0"/>
          <w:numId w:val="17"/>
        </w:numPr>
        <w:rPr>
          <w:noProof/>
          <w:sz w:val="24"/>
          <w:szCs w:val="24"/>
          <w:lang w:val="hu-HU"/>
        </w:rPr>
      </w:pPr>
      <w:r w:rsidRPr="00816E1E">
        <w:rPr>
          <w:noProof/>
          <w:sz w:val="24"/>
          <w:szCs w:val="24"/>
          <w:lang w:val="hu-HU"/>
        </w:rPr>
        <w:t>CSS Variables</w:t>
      </w:r>
    </w:p>
    <w:p w14:paraId="6D88BDE8" w14:textId="5C3D2223" w:rsidR="00496A36" w:rsidRPr="00816E1E" w:rsidRDefault="00496A36" w:rsidP="00496A36">
      <w:pPr>
        <w:pStyle w:val="Listaszerbekezds"/>
        <w:numPr>
          <w:ilvl w:val="0"/>
          <w:numId w:val="17"/>
        </w:numPr>
        <w:rPr>
          <w:sz w:val="24"/>
          <w:szCs w:val="24"/>
          <w:lang w:val="hu-HU"/>
        </w:rPr>
      </w:pPr>
      <w:r w:rsidRPr="00816E1E">
        <w:rPr>
          <w:noProof/>
          <w:sz w:val="24"/>
          <w:szCs w:val="24"/>
          <w:lang w:val="hu-HU"/>
        </w:rPr>
        <w:t>MediaQuery</w:t>
      </w:r>
      <w:r w:rsidR="00803E7A">
        <w:rPr>
          <w:noProof/>
          <w:sz w:val="24"/>
          <w:szCs w:val="24"/>
          <w:lang w:val="hu-HU"/>
        </w:rPr>
        <w:t>(</w:t>
      </w:r>
      <w:r w:rsidR="00C03920">
        <w:rPr>
          <w:noProof/>
          <w:sz w:val="24"/>
          <w:szCs w:val="24"/>
          <w:lang w:val="hu-HU"/>
        </w:rPr>
        <w:t>Bövebben a 15.Oldalon</w:t>
      </w:r>
      <w:r w:rsidR="00803E7A">
        <w:rPr>
          <w:noProof/>
          <w:sz w:val="24"/>
          <w:szCs w:val="24"/>
          <w:lang w:val="hu-HU"/>
        </w:rPr>
        <w:t>)</w:t>
      </w:r>
    </w:p>
    <w:p w14:paraId="7F879E91" w14:textId="1C0905FB" w:rsidR="00FC5992" w:rsidRDefault="00D060DA" w:rsidP="008D2884">
      <w:pPr>
        <w:pStyle w:val="Listaszerbekezds"/>
        <w:numPr>
          <w:ilvl w:val="0"/>
          <w:numId w:val="17"/>
        </w:numPr>
        <w:rPr>
          <w:noProof/>
          <w:sz w:val="24"/>
          <w:szCs w:val="24"/>
          <w:lang w:val="hu-HU"/>
        </w:rPr>
      </w:pPr>
      <w:r>
        <w:rPr>
          <w:noProof/>
          <w:sz w:val="24"/>
          <w:szCs w:val="24"/>
          <w:lang w:val="hu-HU"/>
        </w:rPr>
        <w:t>J</w:t>
      </w:r>
      <w:r w:rsidR="007E1B24">
        <w:rPr>
          <w:noProof/>
          <w:sz w:val="24"/>
          <w:szCs w:val="24"/>
          <w:lang w:val="hu-HU"/>
        </w:rPr>
        <w:t>son-server</w:t>
      </w:r>
      <w:r w:rsidR="00C3799D">
        <w:rPr>
          <w:noProof/>
          <w:sz w:val="24"/>
          <w:szCs w:val="24"/>
          <w:lang w:val="hu-HU"/>
        </w:rPr>
        <w:t>(</w:t>
      </w:r>
      <w:r w:rsidR="000A7E52">
        <w:rPr>
          <w:noProof/>
          <w:sz w:val="24"/>
          <w:szCs w:val="24"/>
          <w:lang w:val="hu-HU"/>
        </w:rPr>
        <w:t xml:space="preserve">Bövebben a </w:t>
      </w:r>
      <w:r w:rsidR="00FA279C">
        <w:rPr>
          <w:noProof/>
          <w:sz w:val="24"/>
          <w:szCs w:val="24"/>
          <w:lang w:val="hu-HU"/>
        </w:rPr>
        <w:t>14</w:t>
      </w:r>
      <w:r w:rsidR="000A7E52">
        <w:rPr>
          <w:noProof/>
          <w:sz w:val="24"/>
          <w:szCs w:val="24"/>
          <w:lang w:val="hu-HU"/>
        </w:rPr>
        <w:t>.Oldalon)</w:t>
      </w:r>
    </w:p>
    <w:p w14:paraId="7AF2B11E" w14:textId="77777777" w:rsidR="007B100E" w:rsidRPr="008D2884" w:rsidRDefault="007B100E" w:rsidP="007B100E">
      <w:pPr>
        <w:pStyle w:val="Listaszerbekezds"/>
        <w:rPr>
          <w:noProof/>
          <w:sz w:val="24"/>
          <w:szCs w:val="24"/>
          <w:lang w:val="hu-HU"/>
        </w:rPr>
      </w:pPr>
    </w:p>
    <w:p w14:paraId="57EEFB20" w14:textId="713CE4FD" w:rsidR="00F85ED0" w:rsidRDefault="00150017" w:rsidP="00496A36">
      <w:pPr>
        <w:pStyle w:val="Listaszerbekezds"/>
        <w:rPr>
          <w:lang w:val="hu-HU"/>
        </w:rPr>
      </w:pPr>
      <w:r>
        <w:rPr>
          <w:lang w:val="hu-HU"/>
        </w:rPr>
        <w:t xml:space="preserve">Miután letöltöttük </w:t>
      </w:r>
      <w:r w:rsidR="00C619EB">
        <w:rPr>
          <w:lang w:val="hu-HU"/>
        </w:rPr>
        <w:t>GitHub-ról a .zip f</w:t>
      </w:r>
      <w:r w:rsidR="00353B8D">
        <w:rPr>
          <w:lang w:val="hu-HU"/>
        </w:rPr>
        <w:t>ájlt</w:t>
      </w:r>
      <w:r w:rsidR="005C594C">
        <w:rPr>
          <w:lang w:val="hu-HU"/>
        </w:rPr>
        <w:t xml:space="preserve"> a kit</w:t>
      </w:r>
      <w:r w:rsidR="0030466A">
        <w:rPr>
          <w:lang w:val="hu-HU"/>
        </w:rPr>
        <w:t>ömörítés után</w:t>
      </w:r>
      <w:r w:rsidR="00B44B66">
        <w:rPr>
          <w:lang w:val="hu-HU"/>
        </w:rPr>
        <w:t xml:space="preserve"> a </w:t>
      </w:r>
      <w:r w:rsidR="001914C6">
        <w:rPr>
          <w:lang w:val="hu-HU"/>
        </w:rPr>
        <w:t>rendszer termináljában</w:t>
      </w:r>
      <w:r w:rsidR="00D36FC1">
        <w:rPr>
          <w:lang w:val="hu-HU"/>
        </w:rPr>
        <w:t xml:space="preserve"> ki kell adnunk az n</w:t>
      </w:r>
      <w:r w:rsidR="00544B46">
        <w:rPr>
          <w:lang w:val="hu-HU"/>
        </w:rPr>
        <w:t>pm install</w:t>
      </w:r>
      <w:r w:rsidR="00D071CE">
        <w:rPr>
          <w:lang w:val="hu-HU"/>
        </w:rPr>
        <w:t xml:space="preserve"> </w:t>
      </w:r>
      <w:r w:rsidR="00AC62D4">
        <w:rPr>
          <w:lang w:val="hu-HU"/>
        </w:rPr>
        <w:t>(</w:t>
      </w:r>
      <w:r w:rsidR="00D071CE">
        <w:rPr>
          <w:lang w:val="hu-HU"/>
        </w:rPr>
        <w:t>vagy npm i</w:t>
      </w:r>
      <w:r w:rsidR="00AC62D4">
        <w:rPr>
          <w:lang w:val="hu-HU"/>
        </w:rPr>
        <w:t>)</w:t>
      </w:r>
      <w:r w:rsidR="00D071CE">
        <w:rPr>
          <w:lang w:val="hu-HU"/>
        </w:rPr>
        <w:t xml:space="preserve"> </w:t>
      </w:r>
      <w:r w:rsidR="00544B46">
        <w:rPr>
          <w:lang w:val="hu-HU"/>
        </w:rPr>
        <w:t>parancsot</w:t>
      </w:r>
      <w:r w:rsidR="00D36E5B">
        <w:rPr>
          <w:lang w:val="hu-HU"/>
        </w:rPr>
        <w:t xml:space="preserve"> a szükséges node-moduls</w:t>
      </w:r>
      <w:r w:rsidR="00D374AE">
        <w:rPr>
          <w:lang w:val="hu-HU"/>
        </w:rPr>
        <w:t xml:space="preserve"> telepítéséhez.</w:t>
      </w:r>
    </w:p>
    <w:p w14:paraId="02FEA941" w14:textId="01B1AA29" w:rsidR="007D404E" w:rsidRDefault="00384FF8">
      <w:pPr>
        <w:rPr>
          <w:lang w:val="hu-HU"/>
        </w:rPr>
      </w:pPr>
      <w:r>
        <w:rPr>
          <w:lang w:val="hu-HU"/>
        </w:rPr>
        <w:t xml:space="preserve">A project </w:t>
      </w:r>
      <w:r w:rsidR="006348B3">
        <w:rPr>
          <w:lang w:val="hu-HU"/>
        </w:rPr>
        <w:t xml:space="preserve">elindításához szükséges </w:t>
      </w:r>
      <w:r w:rsidR="00FA2DC0">
        <w:rPr>
          <w:lang w:val="hu-HU"/>
        </w:rPr>
        <w:t>elindítanunk</w:t>
      </w:r>
      <w:r w:rsidR="004C2E3C">
        <w:rPr>
          <w:lang w:val="hu-HU"/>
        </w:rPr>
        <w:t xml:space="preserve"> magát a </w:t>
      </w:r>
      <w:r w:rsidR="00A759B5">
        <w:rPr>
          <w:lang w:val="hu-HU"/>
        </w:rPr>
        <w:t>projectet,</w:t>
      </w:r>
      <w:r w:rsidR="004C2E3C">
        <w:rPr>
          <w:lang w:val="hu-HU"/>
        </w:rPr>
        <w:t xml:space="preserve"> ami </w:t>
      </w:r>
      <w:r w:rsidR="00B615E1">
        <w:rPr>
          <w:lang w:val="hu-HU"/>
        </w:rPr>
        <w:t xml:space="preserve">localhost-on fut </w:t>
      </w:r>
      <w:r w:rsidR="00A759B5">
        <w:rPr>
          <w:lang w:val="hu-HU"/>
        </w:rPr>
        <w:t>(</w:t>
      </w:r>
      <w:r w:rsidR="00B615E1">
        <w:rPr>
          <w:lang w:val="hu-HU"/>
        </w:rPr>
        <w:t>a parancs</w:t>
      </w:r>
      <w:r w:rsidR="0043613B">
        <w:rPr>
          <w:lang w:val="hu-HU"/>
        </w:rPr>
        <w:t xml:space="preserve"> npm run dev)</w:t>
      </w:r>
      <w:r w:rsidR="00FA2DC0">
        <w:rPr>
          <w:lang w:val="hu-HU"/>
        </w:rPr>
        <w:t xml:space="preserve"> a</w:t>
      </w:r>
      <w:r w:rsidR="005A056E">
        <w:rPr>
          <w:lang w:val="hu-HU"/>
        </w:rPr>
        <w:t>z adatok megjelenítéséhez</w:t>
      </w:r>
      <w:r w:rsidR="001146EC">
        <w:rPr>
          <w:lang w:val="hu-HU"/>
        </w:rPr>
        <w:t xml:space="preserve"> </w:t>
      </w:r>
      <w:r w:rsidR="0025696C">
        <w:rPr>
          <w:lang w:val="hu-HU"/>
        </w:rPr>
        <w:t xml:space="preserve">pedig </w:t>
      </w:r>
      <w:r w:rsidR="001146EC">
        <w:rPr>
          <w:lang w:val="hu-HU"/>
        </w:rPr>
        <w:t>el kell indítanunk a json</w:t>
      </w:r>
      <w:r w:rsidR="00FA2DC0">
        <w:rPr>
          <w:lang w:val="hu-HU"/>
        </w:rPr>
        <w:t>-server</w:t>
      </w:r>
      <w:r w:rsidR="00477215">
        <w:rPr>
          <w:lang w:val="hu-HU"/>
        </w:rPr>
        <w:t>t</w:t>
      </w:r>
      <w:r w:rsidR="001146EC">
        <w:rPr>
          <w:lang w:val="hu-HU"/>
        </w:rPr>
        <w:t xml:space="preserve"> </w:t>
      </w:r>
      <w:r w:rsidR="00A0612D">
        <w:rPr>
          <w:lang w:val="hu-HU"/>
        </w:rPr>
        <w:t>(a parancs npx json-server</w:t>
      </w:r>
      <w:r w:rsidR="0020535B">
        <w:rPr>
          <w:lang w:val="hu-HU"/>
        </w:rPr>
        <w:t xml:space="preserve"> syncbundle.json</w:t>
      </w:r>
      <w:r w:rsidR="00F754B3">
        <w:rPr>
          <w:lang w:val="hu-HU"/>
        </w:rPr>
        <w:t>)</w:t>
      </w:r>
      <w:r w:rsidR="00AD722A">
        <w:rPr>
          <w:lang w:val="hu-HU"/>
        </w:rPr>
        <w:t>.</w:t>
      </w:r>
    </w:p>
    <w:p w14:paraId="76BEDF58" w14:textId="77777777" w:rsidR="00A24992" w:rsidRDefault="007D404E">
      <w:pPr>
        <w:rPr>
          <w:lang w:val="hu-HU"/>
        </w:rPr>
      </w:pPr>
      <w:r w:rsidRPr="003A537C">
        <w:rPr>
          <w:b/>
          <w:bCs/>
          <w:lang w:val="hu-HU"/>
        </w:rPr>
        <w:t>Megjegyzés:</w:t>
      </w:r>
      <w:r>
        <w:rPr>
          <w:lang w:val="hu-HU"/>
        </w:rPr>
        <w:t xml:space="preserve"> A json-server</w:t>
      </w:r>
      <w:r w:rsidR="00A450E5">
        <w:rPr>
          <w:lang w:val="hu-HU"/>
        </w:rPr>
        <w:t xml:space="preserve"> csak ennél a projectnél szerepel ezen a n</w:t>
      </w:r>
      <w:r w:rsidR="00AD722A">
        <w:rPr>
          <w:lang w:val="hu-HU"/>
        </w:rPr>
        <w:t>éven.</w:t>
      </w:r>
    </w:p>
    <w:p w14:paraId="0962B662" w14:textId="763E445B" w:rsidR="00485E1C" w:rsidRDefault="00DC4793">
      <w:pPr>
        <w:rPr>
          <w:lang w:val="hu-HU"/>
        </w:rPr>
      </w:pPr>
      <w:r>
        <w:rPr>
          <w:lang w:val="hu-HU"/>
        </w:rPr>
        <w:t>A</w:t>
      </w:r>
      <w:r w:rsidR="002803CB">
        <w:rPr>
          <w:lang w:val="hu-HU"/>
        </w:rPr>
        <w:t xml:space="preserve"> Vue.Js egy úgynevezett </w:t>
      </w:r>
      <w:r w:rsidR="003827AD">
        <w:rPr>
          <w:lang w:val="hu-HU"/>
        </w:rPr>
        <w:t>SPA(</w:t>
      </w:r>
      <w:r w:rsidR="00536B5E">
        <w:rPr>
          <w:lang w:val="hu-HU"/>
        </w:rPr>
        <w:t>single-page  application</w:t>
      </w:r>
      <w:r w:rsidR="003827AD">
        <w:rPr>
          <w:lang w:val="hu-HU"/>
        </w:rPr>
        <w:t>)</w:t>
      </w:r>
      <w:r w:rsidR="008F3E2C">
        <w:rPr>
          <w:lang w:val="hu-HU"/>
        </w:rPr>
        <w:t xml:space="preserve"> technologiát használ amely lehet</w:t>
      </w:r>
      <w:r w:rsidR="00846A8B">
        <w:rPr>
          <w:lang w:val="hu-HU"/>
        </w:rPr>
        <w:t>ővé teszi</w:t>
      </w:r>
      <w:r w:rsidR="005F405E">
        <w:rPr>
          <w:lang w:val="hu-HU"/>
        </w:rPr>
        <w:t xml:space="preserve"> hogy minden tartalmat egyetlen oldalra </w:t>
      </w:r>
      <w:r w:rsidR="00333CF5">
        <w:rPr>
          <w:lang w:val="hu-HU"/>
        </w:rPr>
        <w:t>tölts</w:t>
      </w:r>
      <w:r w:rsidR="00237958">
        <w:rPr>
          <w:lang w:val="hu-HU"/>
        </w:rPr>
        <w:t>ünk</w:t>
      </w:r>
      <w:r w:rsidR="005F405E">
        <w:rPr>
          <w:lang w:val="hu-HU"/>
        </w:rPr>
        <w:t xml:space="preserve"> be</w:t>
      </w:r>
      <w:r w:rsidR="00333CF5">
        <w:rPr>
          <w:lang w:val="hu-HU"/>
        </w:rPr>
        <w:t xml:space="preserve"> ahelyett hogy a teljes oldalt </w:t>
      </w:r>
      <w:r w:rsidR="004204F2">
        <w:rPr>
          <w:lang w:val="hu-HU"/>
        </w:rPr>
        <w:t>újra kellene tölteni</w:t>
      </w:r>
      <w:r w:rsidR="00B96ECA">
        <w:rPr>
          <w:lang w:val="hu-HU"/>
        </w:rPr>
        <w:t xml:space="preserve"> minden alkalommal </w:t>
      </w:r>
      <w:r w:rsidR="00C56D40">
        <w:rPr>
          <w:lang w:val="hu-HU"/>
        </w:rPr>
        <w:t>ha új szakaszra lépünk</w:t>
      </w:r>
      <w:r w:rsidR="008C57F7">
        <w:rPr>
          <w:lang w:val="hu-HU"/>
        </w:rPr>
        <w:t>.</w:t>
      </w:r>
      <w:r w:rsidR="0087082C">
        <w:rPr>
          <w:lang w:val="hu-HU"/>
        </w:rPr>
        <w:t xml:space="preserve"> </w:t>
      </w:r>
      <w:r w:rsidR="00961C3A">
        <w:rPr>
          <w:lang w:val="hu-HU"/>
        </w:rPr>
        <w:t>Az SPA</w:t>
      </w:r>
      <w:r w:rsidR="005E4CF1">
        <w:rPr>
          <w:lang w:val="hu-HU"/>
        </w:rPr>
        <w:t>-k az AJAX(</w:t>
      </w:r>
      <w:r w:rsidR="00B107C6">
        <w:rPr>
          <w:lang w:val="hu-HU"/>
        </w:rPr>
        <w:t>Asynchronous JavaScript</w:t>
      </w:r>
      <w:r w:rsidR="005A7D46">
        <w:rPr>
          <w:lang w:val="hu-HU"/>
        </w:rPr>
        <w:t xml:space="preserve"> and XML</w:t>
      </w:r>
      <w:r w:rsidR="005E4CF1">
        <w:rPr>
          <w:lang w:val="hu-HU"/>
        </w:rPr>
        <w:t>)</w:t>
      </w:r>
      <w:r w:rsidR="005370D4">
        <w:rPr>
          <w:lang w:val="hu-HU"/>
        </w:rPr>
        <w:t xml:space="preserve"> nevű </w:t>
      </w:r>
      <w:r w:rsidR="006D5427">
        <w:rPr>
          <w:lang w:val="hu-HU"/>
        </w:rPr>
        <w:t>technológiát használják</w:t>
      </w:r>
      <w:r w:rsidR="00296E16">
        <w:rPr>
          <w:lang w:val="hu-HU"/>
        </w:rPr>
        <w:t xml:space="preserve">, hogy szükség </w:t>
      </w:r>
      <w:r w:rsidR="00153DCC">
        <w:rPr>
          <w:lang w:val="hu-HU"/>
        </w:rPr>
        <w:t xml:space="preserve">szerint kis adatbiteket </w:t>
      </w:r>
      <w:r w:rsidR="00763370">
        <w:rPr>
          <w:lang w:val="hu-HU"/>
        </w:rPr>
        <w:t>töltsenek be a szerverről.</w:t>
      </w:r>
      <w:r w:rsidR="000D2FBA">
        <w:rPr>
          <w:lang w:val="hu-HU"/>
        </w:rPr>
        <w:t xml:space="preserve"> Ez azt </w:t>
      </w:r>
      <w:r w:rsidR="00834321">
        <w:rPr>
          <w:lang w:val="hu-HU"/>
        </w:rPr>
        <w:t>jelenti,</w:t>
      </w:r>
      <w:r w:rsidR="000D2FBA">
        <w:rPr>
          <w:lang w:val="hu-HU"/>
        </w:rPr>
        <w:t xml:space="preserve"> hogy csak a </w:t>
      </w:r>
      <w:r w:rsidR="002D53F1">
        <w:rPr>
          <w:lang w:val="hu-HU"/>
        </w:rPr>
        <w:t>legutóbbi</w:t>
      </w:r>
      <w:r w:rsidR="000D2FBA">
        <w:rPr>
          <w:lang w:val="hu-HU"/>
        </w:rPr>
        <w:t xml:space="preserve"> friss</w:t>
      </w:r>
      <w:r w:rsidR="002D53F1">
        <w:rPr>
          <w:lang w:val="hu-HU"/>
        </w:rPr>
        <w:t>ítés óta megválto</w:t>
      </w:r>
      <w:r w:rsidR="007771FC">
        <w:rPr>
          <w:lang w:val="hu-HU"/>
        </w:rPr>
        <w:t>zott tartalom töltődik be</w:t>
      </w:r>
      <w:r w:rsidR="004104C6">
        <w:rPr>
          <w:lang w:val="hu-HU"/>
        </w:rPr>
        <w:t xml:space="preserve"> így </w:t>
      </w:r>
      <w:r w:rsidR="005F61FA">
        <w:rPr>
          <w:lang w:val="hu-HU"/>
        </w:rPr>
        <w:t>jelentősen</w:t>
      </w:r>
      <w:r w:rsidR="004104C6">
        <w:rPr>
          <w:lang w:val="hu-HU"/>
        </w:rPr>
        <w:t xml:space="preserve"> csökken az átvitt ad</w:t>
      </w:r>
      <w:r w:rsidR="005F61FA">
        <w:rPr>
          <w:lang w:val="hu-HU"/>
        </w:rPr>
        <w:t>atok mennyisége.</w:t>
      </w:r>
    </w:p>
    <w:p w14:paraId="672CEBD6" w14:textId="77777777" w:rsidR="006C3F3E" w:rsidRDefault="00716735">
      <w:pPr>
        <w:rPr>
          <w:lang w:val="hu-HU"/>
        </w:rPr>
      </w:pPr>
      <w:r>
        <w:rPr>
          <w:lang w:val="hu-HU"/>
        </w:rPr>
        <w:t>Van még néhány előnye</w:t>
      </w:r>
      <w:r w:rsidR="00467C5F">
        <w:rPr>
          <w:lang w:val="hu-HU"/>
        </w:rPr>
        <w:t>: mivel minden tartalom egy menetben t</w:t>
      </w:r>
      <w:r w:rsidR="00E26197">
        <w:rPr>
          <w:lang w:val="hu-HU"/>
        </w:rPr>
        <w:t>öltődik, sokkal gyo</w:t>
      </w:r>
      <w:r w:rsidR="00510B6A">
        <w:rPr>
          <w:lang w:val="hu-HU"/>
        </w:rPr>
        <w:t>rsabb és egyszer</w:t>
      </w:r>
      <w:r w:rsidR="008D4768">
        <w:rPr>
          <w:lang w:val="hu-HU"/>
        </w:rPr>
        <w:t xml:space="preserve">űbb a frissítés. </w:t>
      </w:r>
      <w:r w:rsidR="00193EBE">
        <w:rPr>
          <w:lang w:val="hu-HU"/>
        </w:rPr>
        <w:t>Ez</w:t>
      </w:r>
      <w:r w:rsidR="008D4768">
        <w:rPr>
          <w:lang w:val="hu-HU"/>
        </w:rPr>
        <w:t xml:space="preserve"> különösen a JavaScript</w:t>
      </w:r>
      <w:r w:rsidR="00592921">
        <w:rPr>
          <w:lang w:val="hu-HU"/>
        </w:rPr>
        <w:t xml:space="preserve"> könyvtá</w:t>
      </w:r>
      <w:r w:rsidR="00461187">
        <w:rPr>
          <w:lang w:val="hu-HU"/>
        </w:rPr>
        <w:t>rak használatakor igaz</w:t>
      </w:r>
      <w:r w:rsidR="003A537C">
        <w:rPr>
          <w:lang w:val="hu-HU"/>
        </w:rPr>
        <w:t>.</w:t>
      </w:r>
      <w:r w:rsidR="00B737BA">
        <w:rPr>
          <w:lang w:val="hu-HU"/>
        </w:rPr>
        <w:t xml:space="preserve"> Mint mindennek az SPA-</w:t>
      </w:r>
      <w:r w:rsidR="00E70AE0">
        <w:rPr>
          <w:lang w:val="hu-HU"/>
        </w:rPr>
        <w:t>nak is megvannak az előnyei és hátrányai</w:t>
      </w:r>
      <w:r w:rsidR="006C3F3E">
        <w:rPr>
          <w:lang w:val="hu-HU"/>
        </w:rPr>
        <w:t>.</w:t>
      </w:r>
    </w:p>
    <w:p w14:paraId="5708E313" w14:textId="77777777" w:rsidR="00A635C3" w:rsidRPr="00224EF1" w:rsidRDefault="00A635C3">
      <w:pPr>
        <w:rPr>
          <w:b/>
          <w:bCs/>
          <w:lang w:val="hu-HU"/>
        </w:rPr>
      </w:pPr>
      <w:r w:rsidRPr="00224EF1">
        <w:rPr>
          <w:b/>
          <w:bCs/>
          <w:lang w:val="hu-HU"/>
        </w:rPr>
        <w:t>Előnyök:</w:t>
      </w:r>
    </w:p>
    <w:p w14:paraId="526CAFEF" w14:textId="77777777" w:rsidR="00FA062C" w:rsidRPr="003941EB" w:rsidRDefault="00273208" w:rsidP="003941EB">
      <w:pPr>
        <w:pStyle w:val="Listaszerbekezds"/>
        <w:numPr>
          <w:ilvl w:val="0"/>
          <w:numId w:val="19"/>
        </w:numPr>
        <w:rPr>
          <w:color w:val="595959" w:themeColor="text1" w:themeTint="A6"/>
          <w:lang w:val="hu-HU"/>
        </w:rPr>
      </w:pPr>
      <w:r w:rsidRPr="003941EB">
        <w:rPr>
          <w:lang w:val="hu-HU"/>
        </w:rPr>
        <w:t>gyorsaság és reakci</w:t>
      </w:r>
      <w:r w:rsidR="005C6F47" w:rsidRPr="003941EB">
        <w:rPr>
          <w:lang w:val="hu-HU"/>
        </w:rPr>
        <w:t>ó</w:t>
      </w:r>
      <w:r w:rsidR="00FA062C" w:rsidRPr="003941EB">
        <w:rPr>
          <w:lang w:val="hu-HU"/>
        </w:rPr>
        <w:t>kézség</w:t>
      </w:r>
    </w:p>
    <w:p w14:paraId="132D1A58" w14:textId="2DC83B3B" w:rsidR="003941EB" w:rsidRPr="005A1962" w:rsidRDefault="00F77C97" w:rsidP="003941EB">
      <w:pPr>
        <w:pStyle w:val="Listaszerbekezds"/>
        <w:numPr>
          <w:ilvl w:val="0"/>
          <w:numId w:val="19"/>
        </w:numPr>
        <w:rPr>
          <w:color w:val="595959" w:themeColor="text1" w:themeTint="A6"/>
          <w:lang w:val="hu-HU"/>
        </w:rPr>
      </w:pPr>
      <w:r>
        <w:rPr>
          <w:lang w:val="hu-HU"/>
        </w:rPr>
        <w:t>jobb felhasznál</w:t>
      </w:r>
      <w:r w:rsidR="005A1962">
        <w:rPr>
          <w:lang w:val="hu-HU"/>
        </w:rPr>
        <w:t>ói élmény</w:t>
      </w:r>
    </w:p>
    <w:p w14:paraId="70B140E4" w14:textId="05211616" w:rsidR="005A1962" w:rsidRPr="003941EB" w:rsidRDefault="005A1962" w:rsidP="003941EB">
      <w:pPr>
        <w:pStyle w:val="Listaszerbekezds"/>
        <w:numPr>
          <w:ilvl w:val="0"/>
          <w:numId w:val="19"/>
        </w:numPr>
        <w:rPr>
          <w:color w:val="595959" w:themeColor="text1" w:themeTint="A6"/>
          <w:lang w:val="hu-HU"/>
        </w:rPr>
      </w:pPr>
      <w:r>
        <w:rPr>
          <w:lang w:val="hu-HU"/>
        </w:rPr>
        <w:t>könnyebb fejlesztés</w:t>
      </w:r>
    </w:p>
    <w:p w14:paraId="60ECE18D" w14:textId="77777777" w:rsidR="00466266" w:rsidRDefault="00466266" w:rsidP="00FA062C">
      <w:pPr>
        <w:rPr>
          <w:lang w:val="hu-HU"/>
        </w:rPr>
      </w:pPr>
    </w:p>
    <w:p w14:paraId="148EABDF" w14:textId="77777777" w:rsidR="00224EF1" w:rsidRDefault="00466266" w:rsidP="00FA062C">
      <w:pPr>
        <w:rPr>
          <w:b/>
          <w:bCs/>
          <w:lang w:val="hu-HU"/>
        </w:rPr>
      </w:pPr>
      <w:r w:rsidRPr="00224EF1">
        <w:rPr>
          <w:b/>
          <w:bCs/>
          <w:lang w:val="hu-HU"/>
        </w:rPr>
        <w:t>Hátrányok:</w:t>
      </w:r>
    </w:p>
    <w:p w14:paraId="3F6A142E" w14:textId="77777777" w:rsidR="00C4144E" w:rsidRPr="005A459C" w:rsidRDefault="00BE537A" w:rsidP="00224EF1">
      <w:pPr>
        <w:pStyle w:val="Listaszerbekezds"/>
        <w:numPr>
          <w:ilvl w:val="0"/>
          <w:numId w:val="20"/>
        </w:numPr>
        <w:rPr>
          <w:color w:val="595959" w:themeColor="text1" w:themeTint="A6"/>
          <w:lang w:val="hu-HU"/>
        </w:rPr>
      </w:pPr>
      <w:r w:rsidRPr="005A459C">
        <w:rPr>
          <w:lang w:val="hu-HU"/>
        </w:rPr>
        <w:t xml:space="preserve">JavaScript </w:t>
      </w:r>
      <w:r w:rsidR="00C4144E" w:rsidRPr="005A459C">
        <w:rPr>
          <w:lang w:val="hu-HU"/>
        </w:rPr>
        <w:t>függőség</w:t>
      </w:r>
    </w:p>
    <w:p w14:paraId="41C5E3C0" w14:textId="77777777" w:rsidR="00A70FB2" w:rsidRPr="005A459C" w:rsidRDefault="00EA6022" w:rsidP="00224EF1">
      <w:pPr>
        <w:pStyle w:val="Listaszerbekezds"/>
        <w:numPr>
          <w:ilvl w:val="0"/>
          <w:numId w:val="20"/>
        </w:numPr>
        <w:rPr>
          <w:color w:val="595959" w:themeColor="text1" w:themeTint="A6"/>
          <w:lang w:val="hu-HU"/>
        </w:rPr>
      </w:pPr>
      <w:r w:rsidRPr="005A459C">
        <w:rPr>
          <w:lang w:val="hu-HU"/>
        </w:rPr>
        <w:t>SEO optimalizá</w:t>
      </w:r>
      <w:r w:rsidR="00A70FB2" w:rsidRPr="005A459C">
        <w:rPr>
          <w:lang w:val="hu-HU"/>
        </w:rPr>
        <w:t>lás</w:t>
      </w:r>
    </w:p>
    <w:p w14:paraId="44212469" w14:textId="77777777" w:rsidR="009A1FF5" w:rsidRPr="009A1FF5" w:rsidRDefault="00A70FB2" w:rsidP="00224EF1">
      <w:pPr>
        <w:pStyle w:val="Listaszerbekezds"/>
        <w:numPr>
          <w:ilvl w:val="0"/>
          <w:numId w:val="20"/>
        </w:numPr>
        <w:rPr>
          <w:b/>
          <w:bCs/>
          <w:color w:val="595959" w:themeColor="text1" w:themeTint="A6"/>
          <w:lang w:val="hu-HU"/>
        </w:rPr>
      </w:pPr>
      <w:r w:rsidRPr="005A459C">
        <w:rPr>
          <w:lang w:val="hu-HU"/>
        </w:rPr>
        <w:t xml:space="preserve">keresési </w:t>
      </w:r>
      <w:r w:rsidR="005A459C" w:rsidRPr="005A459C">
        <w:rPr>
          <w:lang w:val="hu-HU"/>
        </w:rPr>
        <w:t>előzmények</w:t>
      </w:r>
    </w:p>
    <w:p w14:paraId="29F3808D" w14:textId="77777777" w:rsidR="005C68E4" w:rsidRDefault="005C68E4" w:rsidP="005C68E4">
      <w:pPr>
        <w:rPr>
          <w:b/>
          <w:bCs/>
          <w:lang w:val="hu-HU"/>
        </w:rPr>
      </w:pPr>
    </w:p>
    <w:p w14:paraId="245ED353" w14:textId="77777777" w:rsidR="00F85977" w:rsidRDefault="005C68E4" w:rsidP="005C68E4">
      <w:pPr>
        <w:rPr>
          <w:lang w:val="hu-HU"/>
        </w:rPr>
      </w:pPr>
      <w:r w:rsidRPr="002146D6">
        <w:rPr>
          <w:lang w:val="hu-HU"/>
        </w:rPr>
        <w:t xml:space="preserve">A </w:t>
      </w:r>
      <w:r w:rsidR="00BD7053" w:rsidRPr="002146D6">
        <w:rPr>
          <w:lang w:val="hu-HU"/>
        </w:rPr>
        <w:t>mai világban alapvet</w:t>
      </w:r>
      <w:r w:rsidR="00031088" w:rsidRPr="002146D6">
        <w:rPr>
          <w:lang w:val="hu-HU"/>
        </w:rPr>
        <w:t xml:space="preserve">ő fontosságú </w:t>
      </w:r>
      <w:r w:rsidR="002146D6" w:rsidRPr="002146D6">
        <w:rPr>
          <w:lang w:val="hu-HU"/>
        </w:rPr>
        <w:t xml:space="preserve">a weboldalak esztétikus megjelenése </w:t>
      </w:r>
      <w:r w:rsidR="004F7476">
        <w:rPr>
          <w:lang w:val="hu-HU"/>
        </w:rPr>
        <w:t xml:space="preserve">ehhez a HTML és CSS </w:t>
      </w:r>
      <w:r w:rsidR="00BE3C87">
        <w:rPr>
          <w:lang w:val="hu-HU"/>
        </w:rPr>
        <w:t>leírónyelveket használjuk</w:t>
      </w:r>
      <w:r w:rsidR="00CC388D">
        <w:rPr>
          <w:lang w:val="hu-HU"/>
        </w:rPr>
        <w:t>. A Grid System</w:t>
      </w:r>
      <w:r w:rsidR="004A5883">
        <w:rPr>
          <w:lang w:val="hu-HU"/>
        </w:rPr>
        <w:t xml:space="preserve"> (rácsszerkezet</w:t>
      </w:r>
      <w:r w:rsidR="00E54D9F">
        <w:rPr>
          <w:lang w:val="hu-HU"/>
        </w:rPr>
        <w:t>-szisztéma</w:t>
      </w:r>
      <w:r w:rsidR="004A5883">
        <w:rPr>
          <w:lang w:val="hu-HU"/>
        </w:rPr>
        <w:t>)</w:t>
      </w:r>
      <w:r w:rsidR="00BE3C87">
        <w:rPr>
          <w:lang w:val="hu-HU"/>
        </w:rPr>
        <w:t xml:space="preserve"> </w:t>
      </w:r>
      <w:r w:rsidR="004859EA">
        <w:rPr>
          <w:lang w:val="hu-HU"/>
        </w:rPr>
        <w:t xml:space="preserve">a CSS leírónyelv egy </w:t>
      </w:r>
      <w:r w:rsidR="00384145">
        <w:rPr>
          <w:lang w:val="hu-HU"/>
        </w:rPr>
        <w:t>eszköze,</w:t>
      </w:r>
      <w:r w:rsidR="00872E62">
        <w:rPr>
          <w:lang w:val="hu-HU"/>
        </w:rPr>
        <w:t xml:space="preserve"> a</w:t>
      </w:r>
      <w:r w:rsidR="00384145">
        <w:rPr>
          <w:lang w:val="hu-HU"/>
        </w:rPr>
        <w:t>m</w:t>
      </w:r>
      <w:r w:rsidR="00872E62">
        <w:rPr>
          <w:lang w:val="hu-HU"/>
        </w:rPr>
        <w:t xml:space="preserve">i segítségével egy </w:t>
      </w:r>
      <w:r w:rsidR="00384145">
        <w:rPr>
          <w:lang w:val="hu-HU"/>
        </w:rPr>
        <w:t>tetszőleges rácsszerkezetet hozhatunk létre</w:t>
      </w:r>
      <w:r w:rsidR="00E77192">
        <w:rPr>
          <w:lang w:val="hu-HU"/>
        </w:rPr>
        <w:t xml:space="preserve"> a GRID-et nem minden </w:t>
      </w:r>
      <w:r w:rsidR="00F46C59">
        <w:rPr>
          <w:lang w:val="hu-HU"/>
        </w:rPr>
        <w:t>böngésző támogatja még</w:t>
      </w:r>
      <w:r w:rsidR="00737961">
        <w:rPr>
          <w:lang w:val="hu-HU"/>
        </w:rPr>
        <w:t>is elterjedt a használata.</w:t>
      </w:r>
    </w:p>
    <w:p w14:paraId="0138C18E" w14:textId="77777777" w:rsidR="009236FE" w:rsidRDefault="00B9420C" w:rsidP="005C68E4">
      <w:pPr>
        <w:rPr>
          <w:lang w:val="hu-HU"/>
        </w:rPr>
      </w:pPr>
      <w:r>
        <w:rPr>
          <w:lang w:val="hu-HU"/>
        </w:rPr>
        <w:t>A F</w:t>
      </w:r>
      <w:r w:rsidR="000657A9">
        <w:rPr>
          <w:lang w:val="hu-HU"/>
        </w:rPr>
        <w:t>lexbox az előbbiekhez hasonl</w:t>
      </w:r>
      <w:r w:rsidR="00D23100">
        <w:rPr>
          <w:lang w:val="hu-HU"/>
        </w:rPr>
        <w:t xml:space="preserve">óan a weboldalon lévő elemek </w:t>
      </w:r>
      <w:r w:rsidR="00AC4F3C">
        <w:rPr>
          <w:lang w:val="hu-HU"/>
        </w:rPr>
        <w:t xml:space="preserve">pozicionálására szolgál bár </w:t>
      </w:r>
      <w:r w:rsidR="003369FA">
        <w:rPr>
          <w:lang w:val="hu-HU"/>
        </w:rPr>
        <w:t xml:space="preserve">használata nem mindig praktikus </w:t>
      </w:r>
      <w:r w:rsidR="00FA43EC">
        <w:rPr>
          <w:lang w:val="hu-HU"/>
        </w:rPr>
        <w:t>viszont vannak olyan specifik</w:t>
      </w:r>
      <w:r w:rsidR="000C3365">
        <w:rPr>
          <w:lang w:val="hu-HU"/>
        </w:rPr>
        <w:t xml:space="preserve">us </w:t>
      </w:r>
      <w:r w:rsidR="000F012E">
        <w:rPr>
          <w:lang w:val="hu-HU"/>
        </w:rPr>
        <w:t>problémák,</w:t>
      </w:r>
      <w:r w:rsidR="000C3365">
        <w:rPr>
          <w:lang w:val="hu-HU"/>
        </w:rPr>
        <w:t xml:space="preserve"> amiket ’elegánsabban” lehet</w:t>
      </w:r>
      <w:r w:rsidR="000F012E">
        <w:rPr>
          <w:lang w:val="hu-HU"/>
        </w:rPr>
        <w:t xml:space="preserve"> vele megoldani.</w:t>
      </w:r>
    </w:p>
    <w:p w14:paraId="409B5B10" w14:textId="3C3B1CF9" w:rsidR="00A76D6B" w:rsidRDefault="00384F1F" w:rsidP="005C68E4">
      <w:pPr>
        <w:rPr>
          <w:lang w:val="hu-HU"/>
        </w:rPr>
      </w:pPr>
      <w:r>
        <w:rPr>
          <w:lang w:val="hu-HU"/>
        </w:rPr>
        <w:t>A Tailwindcss egy CSS keretrendszer</w:t>
      </w:r>
      <w:r w:rsidR="00241B46">
        <w:rPr>
          <w:lang w:val="hu-HU"/>
        </w:rPr>
        <w:t>, amely lehet</w:t>
      </w:r>
      <w:r w:rsidR="00766F3B">
        <w:rPr>
          <w:lang w:val="hu-HU"/>
        </w:rPr>
        <w:t xml:space="preserve">ővé teszi a fejlesztők </w:t>
      </w:r>
      <w:r w:rsidR="00B059CC">
        <w:rPr>
          <w:lang w:val="hu-HU"/>
        </w:rPr>
        <w:t>számára, hogy CSS s</w:t>
      </w:r>
      <w:r w:rsidR="00BD3C62">
        <w:rPr>
          <w:lang w:val="hu-HU"/>
        </w:rPr>
        <w:t>tílusokat hozzanak létre egyéni CSS írása nélk</w:t>
      </w:r>
      <w:r w:rsidR="003F215A">
        <w:rPr>
          <w:lang w:val="hu-HU"/>
        </w:rPr>
        <w:t>ül</w:t>
      </w:r>
      <w:r w:rsidR="00425739">
        <w:rPr>
          <w:lang w:val="hu-HU"/>
        </w:rPr>
        <w:t>. CSS</w:t>
      </w:r>
      <w:r w:rsidR="00E37719">
        <w:rPr>
          <w:lang w:val="hu-HU"/>
        </w:rPr>
        <w:t>-</w:t>
      </w:r>
      <w:r w:rsidR="00425739">
        <w:rPr>
          <w:lang w:val="hu-HU"/>
        </w:rPr>
        <w:t xml:space="preserve">szabályok </w:t>
      </w:r>
      <w:r w:rsidR="00E37719">
        <w:rPr>
          <w:lang w:val="hu-HU"/>
        </w:rPr>
        <w:t>definiálása</w:t>
      </w:r>
      <w:r w:rsidR="00425739">
        <w:rPr>
          <w:lang w:val="hu-HU"/>
        </w:rPr>
        <w:t xml:space="preserve"> helyett </w:t>
      </w:r>
      <w:r w:rsidR="00F97319">
        <w:rPr>
          <w:lang w:val="hu-HU"/>
        </w:rPr>
        <w:t>a segédszabályokat közvetlen</w:t>
      </w:r>
      <w:r w:rsidR="0043709E">
        <w:rPr>
          <w:lang w:val="hu-HU"/>
        </w:rPr>
        <w:t xml:space="preserve"> a HTML-elemekre alkalmazhatja</w:t>
      </w:r>
      <w:r w:rsidR="00110A48">
        <w:rPr>
          <w:lang w:val="hu-HU"/>
        </w:rPr>
        <w:t xml:space="preserve">, ez a megközelítés </w:t>
      </w:r>
      <w:r w:rsidR="005A52C4">
        <w:rPr>
          <w:lang w:val="hu-HU"/>
        </w:rPr>
        <w:t xml:space="preserve">gyorsítja a fejlesztési </w:t>
      </w:r>
      <w:r w:rsidR="00961C36">
        <w:rPr>
          <w:lang w:val="hu-HU"/>
        </w:rPr>
        <w:t>folyamatot</w:t>
      </w:r>
      <w:r w:rsidR="002A64FC">
        <w:rPr>
          <w:lang w:val="hu-HU"/>
        </w:rPr>
        <w:t>.</w:t>
      </w:r>
    </w:p>
    <w:p w14:paraId="1DE92013" w14:textId="0E637DCA" w:rsidR="00961C36" w:rsidRDefault="00A76D6B" w:rsidP="005C68E4">
      <w:pPr>
        <w:rPr>
          <w:lang w:val="hu-HU"/>
        </w:rPr>
      </w:pPr>
      <w:r>
        <w:rPr>
          <w:lang w:val="hu-HU"/>
        </w:rPr>
        <w:t xml:space="preserve">A </w:t>
      </w:r>
      <w:r w:rsidR="00BF7FEC">
        <w:rPr>
          <w:lang w:val="hu-HU"/>
        </w:rPr>
        <w:t>BootStrap</w:t>
      </w:r>
      <w:r w:rsidR="009B4847">
        <w:rPr>
          <w:lang w:val="hu-HU"/>
        </w:rPr>
        <w:t xml:space="preserve"> ikonok egy olyan </w:t>
      </w:r>
      <w:r w:rsidR="00E479E8">
        <w:rPr>
          <w:lang w:val="hu-HU"/>
        </w:rPr>
        <w:t>segédkönyvtár,</w:t>
      </w:r>
      <w:r w:rsidR="000D70CB">
        <w:rPr>
          <w:lang w:val="hu-HU"/>
        </w:rPr>
        <w:t xml:space="preserve"> amely SVG állományokat tartalmaz.</w:t>
      </w:r>
    </w:p>
    <w:p w14:paraId="456E917A" w14:textId="68AF15DA" w:rsidR="00AB34D7" w:rsidRDefault="00AB34D7" w:rsidP="005C68E4">
      <w:pPr>
        <w:rPr>
          <w:lang w:val="hu-HU"/>
        </w:rPr>
      </w:pPr>
      <w:r>
        <w:rPr>
          <w:lang w:val="hu-HU"/>
        </w:rPr>
        <w:t xml:space="preserve">CSS animációk segítségével </w:t>
      </w:r>
      <w:r w:rsidR="0006308F">
        <w:rPr>
          <w:lang w:val="hu-HU"/>
        </w:rPr>
        <w:t>interaktívvá tehetjük</w:t>
      </w:r>
      <w:r w:rsidR="00123D32">
        <w:rPr>
          <w:lang w:val="hu-HU"/>
        </w:rPr>
        <w:t xml:space="preserve"> a </w:t>
      </w:r>
      <w:r w:rsidR="00874C77">
        <w:rPr>
          <w:lang w:val="hu-HU"/>
        </w:rPr>
        <w:t>weboldalunk</w:t>
      </w:r>
      <w:r w:rsidR="00123D32">
        <w:rPr>
          <w:lang w:val="hu-HU"/>
        </w:rPr>
        <w:t xml:space="preserve"> </w:t>
      </w:r>
      <w:r w:rsidR="00874C77">
        <w:rPr>
          <w:lang w:val="hu-HU"/>
        </w:rPr>
        <w:t>100% CSS használatával</w:t>
      </w:r>
      <w:r w:rsidR="001E3C75">
        <w:rPr>
          <w:lang w:val="hu-HU"/>
        </w:rPr>
        <w:t xml:space="preserve"> néhány CSS animáci</w:t>
      </w:r>
      <w:r w:rsidR="00A93013">
        <w:rPr>
          <w:lang w:val="hu-HU"/>
        </w:rPr>
        <w:t>ó: @keyframe, animation-name</w:t>
      </w:r>
      <w:r w:rsidR="00F2543C">
        <w:rPr>
          <w:lang w:val="hu-HU"/>
        </w:rPr>
        <w:t>, animation-duration</w:t>
      </w:r>
      <w:r w:rsidR="0006308F">
        <w:rPr>
          <w:lang w:val="hu-HU"/>
        </w:rPr>
        <w:t xml:space="preserve"> stb.</w:t>
      </w:r>
    </w:p>
    <w:p w14:paraId="45A377E7" w14:textId="16FFDE9F" w:rsidR="00B90DAD" w:rsidRDefault="00EB0AD9" w:rsidP="005C68E4">
      <w:pPr>
        <w:rPr>
          <w:lang w:val="hu-HU"/>
        </w:rPr>
      </w:pPr>
      <w:r>
        <w:rPr>
          <w:lang w:val="hu-HU"/>
        </w:rPr>
        <w:t>Elkerülhetetlen</w:t>
      </w:r>
      <w:r w:rsidR="001F716D">
        <w:rPr>
          <w:lang w:val="hu-HU"/>
        </w:rPr>
        <w:t xml:space="preserve"> </w:t>
      </w:r>
      <w:r>
        <w:rPr>
          <w:lang w:val="hu-HU"/>
        </w:rPr>
        <w:t xml:space="preserve">a </w:t>
      </w:r>
      <w:r w:rsidR="001F716D">
        <w:rPr>
          <w:lang w:val="hu-HU"/>
        </w:rPr>
        <w:t>CSS ha</w:t>
      </w:r>
      <w:r>
        <w:rPr>
          <w:lang w:val="hu-HU"/>
        </w:rPr>
        <w:t xml:space="preserve">sználata </w:t>
      </w:r>
      <w:r w:rsidR="00A15B29">
        <w:rPr>
          <w:lang w:val="hu-HU"/>
        </w:rPr>
        <w:t>az interneten megjelent tartalmak számára</w:t>
      </w:r>
      <w:r w:rsidR="009A1871">
        <w:rPr>
          <w:lang w:val="hu-HU"/>
        </w:rPr>
        <w:t xml:space="preserve">. A változók </w:t>
      </w:r>
      <w:r w:rsidR="00F833ED">
        <w:rPr>
          <w:lang w:val="hu-HU"/>
        </w:rPr>
        <w:t xml:space="preserve">használata egy olyan </w:t>
      </w:r>
      <w:r w:rsidR="00E35E85">
        <w:rPr>
          <w:lang w:val="hu-HU"/>
        </w:rPr>
        <w:t>lehetőség,</w:t>
      </w:r>
      <w:r w:rsidR="00F833ED">
        <w:rPr>
          <w:lang w:val="hu-HU"/>
        </w:rPr>
        <w:t xml:space="preserve"> amellyel </w:t>
      </w:r>
      <w:r w:rsidR="00253970">
        <w:rPr>
          <w:lang w:val="hu-HU"/>
        </w:rPr>
        <w:t>„pofásabbá” tehetjük a munkánk</w:t>
      </w:r>
      <w:r w:rsidR="00D14D33">
        <w:rPr>
          <w:lang w:val="hu-HU"/>
        </w:rPr>
        <w:t xml:space="preserve"> ahogy a neve </w:t>
      </w:r>
      <w:r w:rsidR="00167972">
        <w:rPr>
          <w:lang w:val="hu-HU"/>
        </w:rPr>
        <w:t>mutatja a kódunk különböz</w:t>
      </w:r>
      <w:r w:rsidR="00D02BD2">
        <w:rPr>
          <w:lang w:val="hu-HU"/>
        </w:rPr>
        <w:t xml:space="preserve">ő szintjein meghatározhatunk egy </w:t>
      </w:r>
      <w:r w:rsidR="009D2A02">
        <w:rPr>
          <w:lang w:val="hu-HU"/>
        </w:rPr>
        <w:t>változót,</w:t>
      </w:r>
      <w:r w:rsidR="00C94F55">
        <w:rPr>
          <w:lang w:val="hu-HU"/>
        </w:rPr>
        <w:t xml:space="preserve"> aminek értéket adunk így a későbbiekben </w:t>
      </w:r>
      <w:r w:rsidR="00757617">
        <w:rPr>
          <w:lang w:val="hu-HU"/>
        </w:rPr>
        <w:t>elég csak erre a változóra hivatkoznunk</w:t>
      </w:r>
      <w:r w:rsidR="00993FB4">
        <w:rPr>
          <w:lang w:val="hu-HU"/>
        </w:rPr>
        <w:t>.</w:t>
      </w:r>
      <w:r w:rsidR="00E35E85">
        <w:rPr>
          <w:lang w:val="hu-HU"/>
        </w:rPr>
        <w:t xml:space="preserve"> Használata </w:t>
      </w:r>
      <w:r w:rsidR="007E20DE">
        <w:rPr>
          <w:lang w:val="hu-HU"/>
        </w:rPr>
        <w:t xml:space="preserve">a </w:t>
      </w:r>
      <w:r w:rsidR="007D3231">
        <w:rPr>
          <w:lang w:val="hu-HU"/>
        </w:rPr>
        <w:t>következő képen látszik:</w:t>
      </w:r>
      <w:r w:rsidR="00EE32F1">
        <w:rPr>
          <w:lang w:val="hu-HU"/>
        </w:rPr>
        <w:t xml:space="preserve"> </w:t>
      </w:r>
      <w:r w:rsidR="00EE32F1">
        <w:rPr>
          <w:noProof/>
          <w:lang w:val="hu-HU"/>
        </w:rPr>
        <w:drawing>
          <wp:inline distT="0" distB="0" distL="0" distR="0" wp14:anchorId="710C3DDE" wp14:editId="51A94A22">
            <wp:extent cx="4861560" cy="741045"/>
            <wp:effectExtent l="0" t="0" r="0" b="1905"/>
            <wp:docPr id="38777764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77640" name="Kép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0"/>
                    <a:stretch/>
                  </pic:blipFill>
                  <pic:spPr bwMode="auto">
                    <a:xfrm>
                      <a:off x="0" y="0"/>
                      <a:ext cx="4865726" cy="741680"/>
                    </a:xfrm>
                    <a:prstGeom prst="rect">
                      <a:avLst/>
                    </a:prstGeom>
                    <a:solidFill>
                      <a:schemeClr val="tx1">
                        <a:lumMod val="75000"/>
                        <a:lumOff val="25000"/>
                        <a:alpha val="71000"/>
                      </a:schemeClr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C47BD" w14:textId="77777777" w:rsidR="0006308F" w:rsidRDefault="0006308F" w:rsidP="005C68E4">
      <w:pPr>
        <w:rPr>
          <w:lang w:val="hu-HU"/>
        </w:rPr>
      </w:pPr>
    </w:p>
    <w:p w14:paraId="42BE6AA4" w14:textId="22FAADD1" w:rsidR="00090762" w:rsidRDefault="00823EC7" w:rsidP="005C68E4">
      <w:pPr>
        <w:rPr>
          <w:lang w:val="hu-HU"/>
        </w:rPr>
      </w:pPr>
      <w:r>
        <w:rPr>
          <w:lang w:val="hu-HU"/>
        </w:rPr>
        <w:t>Med</w:t>
      </w:r>
      <w:r w:rsidR="002915B2">
        <w:rPr>
          <w:lang w:val="hu-HU"/>
        </w:rPr>
        <w:t>iaQuery-k segítségével te</w:t>
      </w:r>
      <w:r w:rsidR="00D96010">
        <w:rPr>
          <w:lang w:val="hu-HU"/>
        </w:rPr>
        <w:t>hetjük responsiv viselked</w:t>
      </w:r>
      <w:r w:rsidR="00DD1CF6">
        <w:rPr>
          <w:lang w:val="hu-HU"/>
        </w:rPr>
        <w:t xml:space="preserve">ésűvé oldalunkat, azaz </w:t>
      </w:r>
      <w:r w:rsidR="001F55E4">
        <w:rPr>
          <w:lang w:val="hu-HU"/>
        </w:rPr>
        <w:t>minden</w:t>
      </w:r>
      <w:r w:rsidR="00DD1CF6">
        <w:rPr>
          <w:lang w:val="hu-HU"/>
        </w:rPr>
        <w:t xml:space="preserve"> kijelz</w:t>
      </w:r>
      <w:r w:rsidR="001F55E4">
        <w:rPr>
          <w:lang w:val="hu-HU"/>
        </w:rPr>
        <w:t>ő</w:t>
      </w:r>
      <w:r w:rsidR="002D6000">
        <w:rPr>
          <w:lang w:val="hu-HU"/>
        </w:rPr>
        <w:t xml:space="preserve">n </w:t>
      </w:r>
      <w:r w:rsidR="001F55E4">
        <w:rPr>
          <w:lang w:val="hu-HU"/>
        </w:rPr>
        <w:t>más</w:t>
      </w:r>
      <w:r w:rsidR="002D6000">
        <w:rPr>
          <w:lang w:val="hu-HU"/>
        </w:rPr>
        <w:t>-más elrendezést adhatunk az elemeknek</w:t>
      </w:r>
      <w:r w:rsidR="00595FEA">
        <w:rPr>
          <w:lang w:val="hu-HU"/>
        </w:rPr>
        <w:t>.</w:t>
      </w:r>
      <w:r w:rsidR="00A355F5">
        <w:rPr>
          <w:lang w:val="hu-HU"/>
        </w:rPr>
        <w:t xml:space="preserve"> Használata a következő képen látszik</w:t>
      </w:r>
      <w:r w:rsidR="008D2884">
        <w:rPr>
          <w:lang w:val="hu-HU"/>
        </w:rPr>
        <w:t>:</w:t>
      </w:r>
    </w:p>
    <w:p w14:paraId="76E211A6" w14:textId="1E51C9FB" w:rsidR="00FC5992" w:rsidRPr="002146D6" w:rsidRDefault="00684292" w:rsidP="005C68E4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768BE619" wp14:editId="16C9D56A">
            <wp:extent cx="4844415" cy="867508"/>
            <wp:effectExtent l="0" t="0" r="0" b="8890"/>
            <wp:docPr id="1663602922" name="Kép 2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02922" name="Kép 2" descr="A képen szöveg, képernyőkép, Betűtípus, sor látható&#10;&#10;Automatikusan generált leírás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3"/>
                    <a:stretch/>
                  </pic:blipFill>
                  <pic:spPr bwMode="auto">
                    <a:xfrm>
                      <a:off x="0" y="0"/>
                      <a:ext cx="4855172" cy="869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5992" w:rsidRPr="002146D6">
        <w:rPr>
          <w:lang w:val="hu-HU"/>
        </w:rPr>
        <w:br w:type="page"/>
      </w:r>
    </w:p>
    <w:bookmarkStart w:id="17" w:name="header"/>
    <w:p w14:paraId="0E2DF4A2" w14:textId="5B1B040F" w:rsidR="00202795" w:rsidRDefault="0094443D" w:rsidP="00083AEA">
      <w:pPr>
        <w:pStyle w:val="Cm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lastRenderedPageBreak/>
        <w:fldChar w:fldCharType="begin"/>
      </w:r>
      <w:r>
        <w:rPr>
          <w:sz w:val="28"/>
          <w:szCs w:val="28"/>
          <w:lang w:val="hu-HU"/>
        </w:rPr>
        <w:instrText>HYPERLINK  \l "masodik"</w:instrText>
      </w:r>
      <w:r>
        <w:rPr>
          <w:sz w:val="28"/>
          <w:szCs w:val="28"/>
          <w:lang w:val="hu-HU"/>
        </w:rPr>
      </w:r>
      <w:r>
        <w:rPr>
          <w:sz w:val="28"/>
          <w:szCs w:val="28"/>
          <w:lang w:val="hu-HU"/>
        </w:rPr>
        <w:fldChar w:fldCharType="separate"/>
      </w:r>
      <w:r w:rsidR="00FC5992" w:rsidRPr="0094443D">
        <w:rPr>
          <w:rStyle w:val="Hiperhivatkozs"/>
          <w:sz w:val="28"/>
          <w:szCs w:val="28"/>
          <w:lang w:val="hu-HU"/>
        </w:rPr>
        <w:t>Header rész</w:t>
      </w:r>
      <w:r>
        <w:rPr>
          <w:sz w:val="28"/>
          <w:szCs w:val="28"/>
          <w:lang w:val="hu-HU"/>
        </w:rPr>
        <w:fldChar w:fldCharType="end"/>
      </w:r>
    </w:p>
    <w:bookmarkEnd w:id="17"/>
    <w:p w14:paraId="6A374B17" w14:textId="77777777" w:rsidR="00922F8A" w:rsidRPr="001265EE" w:rsidRDefault="00922F8A" w:rsidP="00083AEA">
      <w:pPr>
        <w:pStyle w:val="Cm"/>
        <w:rPr>
          <w:sz w:val="28"/>
          <w:szCs w:val="28"/>
          <w:lang w:val="hu-HU"/>
        </w:rPr>
      </w:pPr>
    </w:p>
    <w:p w14:paraId="3E0E41D9" w14:textId="097119B5" w:rsidR="00FC5992" w:rsidRDefault="00FC5992" w:rsidP="00FC5992">
      <w:pPr>
        <w:rPr>
          <w:noProof/>
          <w:sz w:val="24"/>
          <w:szCs w:val="24"/>
          <w:lang w:val="hu-HU"/>
        </w:rPr>
      </w:pPr>
      <w:r w:rsidRPr="00816E1E">
        <w:rPr>
          <w:noProof/>
          <w:sz w:val="24"/>
          <w:szCs w:val="24"/>
          <w:lang w:val="hu-HU"/>
        </w:rPr>
        <w:t xml:space="preserve">A Header rész tartalmazza a navigációt, </w:t>
      </w:r>
      <w:r w:rsidR="00202795">
        <w:rPr>
          <w:noProof/>
          <w:sz w:val="24"/>
          <w:szCs w:val="24"/>
          <w:lang w:val="hu-HU"/>
        </w:rPr>
        <w:t>ez a rész</w:t>
      </w:r>
      <w:r w:rsidR="005919AC">
        <w:rPr>
          <w:noProof/>
          <w:sz w:val="24"/>
          <w:szCs w:val="24"/>
          <w:lang w:val="hu-HU"/>
        </w:rPr>
        <w:t xml:space="preserve"> </w:t>
      </w:r>
      <w:r w:rsidRPr="00816E1E">
        <w:rPr>
          <w:noProof/>
          <w:sz w:val="24"/>
          <w:szCs w:val="24"/>
          <w:lang w:val="hu-HU"/>
        </w:rPr>
        <w:t>display: flex-re van állítva az ezen belüli nav tag szintén display: flex amely alapértelmezés szerint col</w:t>
      </w:r>
      <w:r w:rsidR="005E0A08">
        <w:rPr>
          <w:noProof/>
          <w:sz w:val="24"/>
          <w:szCs w:val="24"/>
          <w:lang w:val="hu-HU"/>
        </w:rPr>
        <w:t xml:space="preserve"> elrenezésű</w:t>
      </w:r>
      <w:r w:rsidRPr="00816E1E">
        <w:rPr>
          <w:noProof/>
          <w:sz w:val="24"/>
          <w:szCs w:val="24"/>
          <w:lang w:val="hu-HU"/>
        </w:rPr>
        <w:t xml:space="preserve"> viszont md méretnél(768px) átvált row-ra</w:t>
      </w:r>
      <w:r w:rsidR="00DD3619">
        <w:rPr>
          <w:noProof/>
          <w:sz w:val="24"/>
          <w:szCs w:val="24"/>
          <w:lang w:val="hu-HU"/>
        </w:rPr>
        <w:t xml:space="preserve"> </w:t>
      </w:r>
      <w:r w:rsidRPr="00816E1E">
        <w:rPr>
          <w:noProof/>
          <w:sz w:val="24"/>
          <w:szCs w:val="24"/>
          <w:lang w:val="hu-HU"/>
        </w:rPr>
        <w:t>ez biztosítja a hamburger menü fentről lefelé lenyíljon ezáltal a kisebb kijelzőkön is élvezhető megjelnést add.</w:t>
      </w:r>
    </w:p>
    <w:p w14:paraId="70CAE07E" w14:textId="785D7180" w:rsidR="005919AC" w:rsidRDefault="006C6C19" w:rsidP="00FC5992">
      <w:pPr>
        <w:rPr>
          <w:noProof/>
          <w:sz w:val="24"/>
          <w:szCs w:val="24"/>
          <w:lang w:val="hu-HU"/>
        </w:rPr>
      </w:pPr>
      <w:r>
        <w:rPr>
          <w:noProof/>
          <w:sz w:val="24"/>
          <w:szCs w:val="24"/>
          <w:lang w:val="hu-HU"/>
        </w:rPr>
        <w:drawing>
          <wp:inline distT="0" distB="0" distL="0" distR="0" wp14:anchorId="33D82FA4" wp14:editId="06D61D6F">
            <wp:extent cx="5274310" cy="2337608"/>
            <wp:effectExtent l="0" t="0" r="2540" b="5715"/>
            <wp:docPr id="158909021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90212" name="Kép 158909021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2"/>
                    <a:stretch/>
                  </pic:blipFill>
                  <pic:spPr bwMode="auto">
                    <a:xfrm>
                      <a:off x="0" y="0"/>
                      <a:ext cx="5274310" cy="2337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27CC0" w14:textId="20C62A76" w:rsidR="00CB36A9" w:rsidRDefault="00CB36A9" w:rsidP="00FC5992">
      <w:pPr>
        <w:rPr>
          <w:noProof/>
          <w:sz w:val="24"/>
          <w:szCs w:val="24"/>
          <w:lang w:val="hu-HU"/>
        </w:rPr>
      </w:pPr>
      <w:r>
        <w:rPr>
          <w:noProof/>
          <w:sz w:val="24"/>
          <w:szCs w:val="24"/>
          <w:lang w:val="hu-HU"/>
        </w:rPr>
        <w:t>Ehhez a részhez  Tailwindcss</w:t>
      </w:r>
      <w:r w:rsidR="00B7645A">
        <w:rPr>
          <w:noProof/>
          <w:sz w:val="24"/>
          <w:szCs w:val="24"/>
          <w:lang w:val="hu-HU"/>
        </w:rPr>
        <w:t xml:space="preserve"> stílusok</w:t>
      </w:r>
      <w:r w:rsidR="006538AB">
        <w:rPr>
          <w:noProof/>
          <w:sz w:val="24"/>
          <w:szCs w:val="24"/>
          <w:lang w:val="hu-HU"/>
        </w:rPr>
        <w:t xml:space="preserve"> </w:t>
      </w:r>
      <w:r w:rsidR="0084400E">
        <w:rPr>
          <w:noProof/>
          <w:sz w:val="24"/>
          <w:szCs w:val="24"/>
          <w:lang w:val="hu-HU"/>
        </w:rPr>
        <w:t>lettek</w:t>
      </w:r>
      <w:r w:rsidR="006538AB">
        <w:rPr>
          <w:noProof/>
          <w:sz w:val="24"/>
          <w:szCs w:val="24"/>
          <w:lang w:val="hu-HU"/>
        </w:rPr>
        <w:t xml:space="preserve"> felhasználva</w:t>
      </w:r>
      <w:r w:rsidR="00EE70F7">
        <w:rPr>
          <w:noProof/>
          <w:sz w:val="24"/>
          <w:szCs w:val="24"/>
          <w:lang w:val="hu-HU"/>
        </w:rPr>
        <w:t xml:space="preserve">, melyek open sorce jellegűek ezáltal </w:t>
      </w:r>
      <w:r w:rsidR="00CD1E05">
        <w:rPr>
          <w:noProof/>
          <w:sz w:val="24"/>
          <w:szCs w:val="24"/>
          <w:lang w:val="hu-HU"/>
        </w:rPr>
        <w:t>biztosított az ingyenes elérés és a szabad felhasználás</w:t>
      </w:r>
      <w:r w:rsidR="00116D96">
        <w:rPr>
          <w:noProof/>
          <w:sz w:val="24"/>
          <w:szCs w:val="24"/>
          <w:lang w:val="hu-HU"/>
        </w:rPr>
        <w:t>, azonban kisebb egyedisége van</w:t>
      </w:r>
      <w:r w:rsidR="00306036">
        <w:rPr>
          <w:noProof/>
          <w:sz w:val="24"/>
          <w:szCs w:val="24"/>
          <w:lang w:val="hu-HU"/>
        </w:rPr>
        <w:t xml:space="preserve"> az így </w:t>
      </w:r>
      <w:r w:rsidR="00BC3588">
        <w:rPr>
          <w:noProof/>
          <w:sz w:val="24"/>
          <w:szCs w:val="24"/>
          <w:lang w:val="hu-HU"/>
        </w:rPr>
        <w:t>készült elemeknek.</w:t>
      </w:r>
    </w:p>
    <w:p w14:paraId="36D4456A" w14:textId="179F5542" w:rsidR="006926C8" w:rsidRDefault="006926C8" w:rsidP="00FC5992">
      <w:pPr>
        <w:rPr>
          <w:noProof/>
          <w:sz w:val="24"/>
          <w:szCs w:val="24"/>
          <w:lang w:val="hu-HU"/>
        </w:rPr>
      </w:pPr>
      <w:r>
        <w:rPr>
          <w:noProof/>
          <w:sz w:val="24"/>
          <w:szCs w:val="24"/>
          <w:lang w:val="hu-HU"/>
        </w:rPr>
        <w:t xml:space="preserve">Ezen </w:t>
      </w:r>
      <w:r w:rsidR="00C17701">
        <w:rPr>
          <w:noProof/>
          <w:sz w:val="24"/>
          <w:szCs w:val="24"/>
          <w:lang w:val="hu-HU"/>
        </w:rPr>
        <w:t>kívül a kódban szerepel egy icon melyet cdn segítségével h</w:t>
      </w:r>
      <w:r w:rsidR="00782654">
        <w:rPr>
          <w:noProof/>
          <w:sz w:val="24"/>
          <w:szCs w:val="24"/>
          <w:lang w:val="hu-HU"/>
        </w:rPr>
        <w:t>asználok</w:t>
      </w:r>
      <w:r w:rsidR="00AD0327">
        <w:rPr>
          <w:noProof/>
          <w:sz w:val="24"/>
          <w:szCs w:val="24"/>
          <w:lang w:val="hu-HU"/>
        </w:rPr>
        <w:t xml:space="preserve"> a BootStrap</w:t>
      </w:r>
      <w:r w:rsidR="00C453D6">
        <w:rPr>
          <w:noProof/>
          <w:sz w:val="24"/>
          <w:szCs w:val="24"/>
          <w:lang w:val="hu-HU"/>
        </w:rPr>
        <w:t xml:space="preserve"> oldaláról.</w:t>
      </w:r>
    </w:p>
    <w:p w14:paraId="65AECAC7" w14:textId="6736B77C" w:rsidR="00C453D6" w:rsidRDefault="00C453D6" w:rsidP="00FC5992">
      <w:pPr>
        <w:rPr>
          <w:noProof/>
          <w:sz w:val="24"/>
          <w:szCs w:val="24"/>
          <w:lang w:val="hu-HU"/>
        </w:rPr>
      </w:pPr>
      <w:r>
        <w:rPr>
          <w:noProof/>
          <w:sz w:val="24"/>
          <w:szCs w:val="24"/>
          <w:lang w:val="hu-HU"/>
        </w:rPr>
        <w:drawing>
          <wp:inline distT="0" distB="0" distL="0" distR="0" wp14:anchorId="392A0C5B" wp14:editId="63DCB150">
            <wp:extent cx="5493350" cy="392674"/>
            <wp:effectExtent l="0" t="0" r="0" b="7620"/>
            <wp:docPr id="161240598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05980" name="Kép 161240598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" t="53900" r="-509" b="-6752"/>
                    <a:stretch/>
                  </pic:blipFill>
                  <pic:spPr bwMode="auto">
                    <a:xfrm>
                      <a:off x="0" y="0"/>
                      <a:ext cx="5800361" cy="41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13F7C" w14:textId="3B56A648" w:rsidR="00E673CF" w:rsidRDefault="00E673CF" w:rsidP="00FC5992">
      <w:pPr>
        <w:rPr>
          <w:noProof/>
          <w:sz w:val="24"/>
          <w:szCs w:val="24"/>
          <w:lang w:val="hu-HU"/>
        </w:rPr>
      </w:pPr>
      <w:r>
        <w:rPr>
          <w:noProof/>
          <w:sz w:val="24"/>
          <w:szCs w:val="24"/>
          <w:lang w:val="hu-HU"/>
        </w:rPr>
        <w:t>A megjelenése közvetlen</w:t>
      </w:r>
      <w:r w:rsidR="00ED16D2">
        <w:rPr>
          <w:noProof/>
          <w:sz w:val="24"/>
          <w:szCs w:val="24"/>
          <w:lang w:val="hu-HU"/>
        </w:rPr>
        <w:t>ül a projectnév részlete mellett található</w:t>
      </w:r>
      <w:r w:rsidR="00F96778">
        <w:rPr>
          <w:noProof/>
          <w:sz w:val="24"/>
          <w:szCs w:val="24"/>
          <w:lang w:val="hu-HU"/>
        </w:rPr>
        <w:t>.</w:t>
      </w:r>
    </w:p>
    <w:p w14:paraId="5C866CD8" w14:textId="6FEA3386" w:rsidR="00F96778" w:rsidRPr="00816E1E" w:rsidRDefault="00F96778" w:rsidP="00FC5992">
      <w:pPr>
        <w:rPr>
          <w:noProof/>
          <w:sz w:val="24"/>
          <w:szCs w:val="24"/>
          <w:lang w:val="hu-HU"/>
        </w:rPr>
      </w:pPr>
      <w:r>
        <w:rPr>
          <w:noProof/>
          <w:sz w:val="24"/>
          <w:szCs w:val="24"/>
          <w:lang w:val="hu-HU"/>
        </w:rPr>
        <w:drawing>
          <wp:inline distT="0" distB="0" distL="0" distR="0" wp14:anchorId="57C35BB9" wp14:editId="0AC59E77">
            <wp:extent cx="2057687" cy="552527"/>
            <wp:effectExtent l="0" t="0" r="0" b="0"/>
            <wp:docPr id="717312066" name="Kép 2" descr="A képen Betűtípus, Grafika, fehér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12066" name="Kép 2" descr="A képen Betűtípus, Grafika, fehér, tervezés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512">
        <w:rPr>
          <w:noProof/>
          <w:sz w:val="24"/>
          <w:szCs w:val="24"/>
          <w:lang w:val="hu-HU"/>
        </w:rPr>
        <w:t xml:space="preserve"> A </w:t>
      </w:r>
      <w:r w:rsidR="00195069">
        <w:rPr>
          <w:noProof/>
          <w:sz w:val="24"/>
          <w:szCs w:val="24"/>
          <w:lang w:val="hu-HU"/>
        </w:rPr>
        <w:t>„&lt; &gt;” jelek egy &lt;i&gt; tag-ben helyezkednek</w:t>
      </w:r>
      <w:r w:rsidR="000E5271">
        <w:rPr>
          <w:noProof/>
          <w:sz w:val="24"/>
          <w:szCs w:val="24"/>
          <w:lang w:val="hu-HU"/>
        </w:rPr>
        <w:t xml:space="preserve"> el</w:t>
      </w:r>
      <w:r w:rsidR="00EF1CFB">
        <w:rPr>
          <w:noProof/>
          <w:sz w:val="24"/>
          <w:szCs w:val="24"/>
          <w:lang w:val="hu-HU"/>
        </w:rPr>
        <w:t>.</w:t>
      </w:r>
    </w:p>
    <w:p w14:paraId="0D80B40A" w14:textId="6CEDEA77" w:rsidR="00465382" w:rsidRDefault="00465382" w:rsidP="00FC5992">
      <w:pPr>
        <w:pStyle w:val="Listaszerbekezds"/>
        <w:rPr>
          <w:lang w:val="hu-HU"/>
        </w:rPr>
      </w:pPr>
    </w:p>
    <w:p w14:paraId="7E48CA3E" w14:textId="77777777" w:rsidR="00465382" w:rsidRDefault="00465382">
      <w:pPr>
        <w:rPr>
          <w:color w:val="auto"/>
          <w:lang w:val="hu-HU"/>
        </w:rPr>
      </w:pPr>
      <w:r>
        <w:rPr>
          <w:lang w:val="hu-HU"/>
        </w:rPr>
        <w:br w:type="page"/>
      </w:r>
    </w:p>
    <w:bookmarkStart w:id="18" w:name="cso"/>
    <w:p w14:paraId="4983A5D5" w14:textId="31C7CDC7" w:rsidR="00465382" w:rsidRDefault="0094443D" w:rsidP="00083AEA">
      <w:pPr>
        <w:pStyle w:val="Cm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lastRenderedPageBreak/>
        <w:fldChar w:fldCharType="begin"/>
      </w:r>
      <w:r>
        <w:rPr>
          <w:sz w:val="28"/>
          <w:szCs w:val="28"/>
          <w:lang w:val="hu-HU"/>
        </w:rPr>
        <w:instrText>HYPERLINK  \l "harmadik"</w:instrText>
      </w:r>
      <w:r>
        <w:rPr>
          <w:sz w:val="28"/>
          <w:szCs w:val="28"/>
          <w:lang w:val="hu-HU"/>
        </w:rPr>
      </w:r>
      <w:r>
        <w:rPr>
          <w:sz w:val="28"/>
          <w:szCs w:val="28"/>
          <w:lang w:val="hu-HU"/>
        </w:rPr>
        <w:fldChar w:fldCharType="separate"/>
      </w:r>
      <w:r w:rsidR="00465382" w:rsidRPr="0094443D">
        <w:rPr>
          <w:rStyle w:val="Hiperhivatkozs"/>
          <w:sz w:val="28"/>
          <w:szCs w:val="28"/>
          <w:lang w:val="hu-HU"/>
        </w:rPr>
        <w:t>Csomaginformációs oldal</w:t>
      </w:r>
      <w:r>
        <w:rPr>
          <w:sz w:val="28"/>
          <w:szCs w:val="28"/>
          <w:lang w:val="hu-HU"/>
        </w:rPr>
        <w:fldChar w:fldCharType="end"/>
      </w:r>
    </w:p>
    <w:bookmarkEnd w:id="18"/>
    <w:p w14:paraId="57FF0A0A" w14:textId="77777777" w:rsidR="00922F8A" w:rsidRPr="001265EE" w:rsidRDefault="00922F8A" w:rsidP="00083AEA">
      <w:pPr>
        <w:pStyle w:val="Cm"/>
        <w:rPr>
          <w:sz w:val="28"/>
          <w:szCs w:val="28"/>
          <w:lang w:val="hu-HU"/>
        </w:rPr>
      </w:pPr>
    </w:p>
    <w:p w14:paraId="1488DE30" w14:textId="369F7F32" w:rsidR="001B5024" w:rsidRDefault="00E40E28" w:rsidP="00E40E28">
      <w:pPr>
        <w:rPr>
          <w:lang w:val="hu-HU"/>
        </w:rPr>
      </w:pPr>
      <w:r>
        <w:rPr>
          <w:lang w:val="hu-HU"/>
        </w:rPr>
        <w:t>Az oldalon megjelenő tartalom responsive vise</w:t>
      </w:r>
      <w:r w:rsidR="00EB2F1E">
        <w:rPr>
          <w:lang w:val="hu-HU"/>
        </w:rPr>
        <w:t>lkedéséért CSS Grid</w:t>
      </w:r>
      <w:r w:rsidR="00827283">
        <w:rPr>
          <w:lang w:val="hu-HU"/>
        </w:rPr>
        <w:t xml:space="preserve"> beállítások felelnek </w:t>
      </w:r>
      <w:r w:rsidR="0072725B">
        <w:rPr>
          <w:lang w:val="hu-HU"/>
        </w:rPr>
        <w:t>melyek töréspontjai</w:t>
      </w:r>
      <w:r w:rsidR="00D039C2">
        <w:rPr>
          <w:lang w:val="hu-HU"/>
        </w:rPr>
        <w:t xml:space="preserve"> a tartalomhoz mérten </w:t>
      </w:r>
      <w:r w:rsidR="00D86B9A">
        <w:rPr>
          <w:lang w:val="hu-HU"/>
        </w:rPr>
        <w:t>lettek beállítva a megfelel</w:t>
      </w:r>
      <w:r w:rsidR="00666F4E">
        <w:rPr>
          <w:lang w:val="hu-HU"/>
        </w:rPr>
        <w:t>ő olvasási élmény</w:t>
      </w:r>
      <w:r w:rsidR="0015285C">
        <w:rPr>
          <w:lang w:val="hu-HU"/>
        </w:rPr>
        <w:t>hez igazodva.</w:t>
      </w:r>
      <w:r w:rsidR="000B6554">
        <w:rPr>
          <w:lang w:val="hu-HU"/>
        </w:rPr>
        <w:t xml:space="preserve"> </w:t>
      </w:r>
      <w:r w:rsidR="001B5024">
        <w:rPr>
          <w:lang w:val="hu-HU"/>
        </w:rPr>
        <w:t>Továbbá az oldalon található képek</w:t>
      </w:r>
      <w:r w:rsidR="000B6554">
        <w:rPr>
          <w:lang w:val="hu-HU"/>
        </w:rPr>
        <w:t xml:space="preserve"> </w:t>
      </w:r>
      <w:r w:rsidR="00AE5B1D">
        <w:rPr>
          <w:lang w:val="hu-HU"/>
        </w:rPr>
        <w:t xml:space="preserve">egy külön mappában lettek elhelyezve </w:t>
      </w:r>
      <w:r w:rsidR="00A62900">
        <w:rPr>
          <w:lang w:val="hu-HU"/>
        </w:rPr>
        <w:t>(images mappa)</w:t>
      </w:r>
      <w:r w:rsidR="005539A5">
        <w:rPr>
          <w:lang w:val="hu-HU"/>
        </w:rPr>
        <w:t>, ezen kívül a megjelen</w:t>
      </w:r>
      <w:r w:rsidR="00DA383D">
        <w:rPr>
          <w:lang w:val="hu-HU"/>
        </w:rPr>
        <w:t>ő adatokat a csomagr</w:t>
      </w:r>
      <w:r w:rsidR="008844B2">
        <w:rPr>
          <w:lang w:val="hu-HU"/>
        </w:rPr>
        <w:t>ól</w:t>
      </w:r>
      <w:r w:rsidR="00DA383D">
        <w:rPr>
          <w:lang w:val="hu-HU"/>
        </w:rPr>
        <w:t xml:space="preserve"> egy json-server</w:t>
      </w:r>
      <w:r w:rsidR="008844B2">
        <w:rPr>
          <w:lang w:val="hu-HU"/>
        </w:rPr>
        <w:t xml:space="preserve"> szolgáltatja.</w:t>
      </w:r>
    </w:p>
    <w:p w14:paraId="45FACF1B" w14:textId="04CF6CAF" w:rsidR="00AB2920" w:rsidRDefault="00077D73" w:rsidP="00E40E28">
      <w:pPr>
        <w:rPr>
          <w:lang w:val="hu-HU"/>
        </w:rPr>
      </w:pPr>
      <w:r>
        <w:rPr>
          <w:lang w:val="hu-HU"/>
        </w:rPr>
        <w:t xml:space="preserve">Az oldalon látható képek 768px alatt </w:t>
      </w:r>
      <w:r w:rsidR="00195D67">
        <w:rPr>
          <w:lang w:val="hu-HU"/>
        </w:rPr>
        <w:t xml:space="preserve">eltűnnek ez egy </w:t>
      </w:r>
      <w:r w:rsidR="008179A9">
        <w:rPr>
          <w:lang w:val="hu-HU"/>
        </w:rPr>
        <w:t>egyszerű display:</w:t>
      </w:r>
      <w:r w:rsidR="00713274">
        <w:rPr>
          <w:lang w:val="hu-HU"/>
        </w:rPr>
        <w:t>none</w:t>
      </w:r>
      <w:r w:rsidR="008179A9">
        <w:rPr>
          <w:lang w:val="hu-HU"/>
        </w:rPr>
        <w:t xml:space="preserve"> beállítás</w:t>
      </w:r>
      <w:r w:rsidR="00A207DA">
        <w:rPr>
          <w:lang w:val="hu-HU"/>
        </w:rPr>
        <w:t>.</w:t>
      </w:r>
    </w:p>
    <w:p w14:paraId="6FF4C199" w14:textId="61BE98D7" w:rsidR="00D52446" w:rsidRDefault="00D52446" w:rsidP="00E40E2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7FA63F1" wp14:editId="5CCEDBE1">
            <wp:extent cx="5249008" cy="706949"/>
            <wp:effectExtent l="0" t="0" r="0" b="0"/>
            <wp:docPr id="1457402381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02381" name="Kép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70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DBD2" w14:textId="77777777" w:rsidR="0072725B" w:rsidRPr="00E40E28" w:rsidRDefault="0072725B" w:rsidP="00E40E28">
      <w:pPr>
        <w:rPr>
          <w:lang w:val="hu-HU"/>
        </w:rPr>
      </w:pPr>
    </w:p>
    <w:p w14:paraId="52521784" w14:textId="25D07754" w:rsidR="00262505" w:rsidRDefault="00F34AC7" w:rsidP="00465382">
      <w:pPr>
        <w:rPr>
          <w:lang w:val="hu-HU"/>
        </w:rPr>
      </w:pPr>
      <w:r>
        <w:rPr>
          <w:lang w:val="hu-HU"/>
        </w:rPr>
        <w:t>A „Miért jött létre?”</w:t>
      </w:r>
      <w:r w:rsidR="00996361">
        <w:rPr>
          <w:lang w:val="hu-HU"/>
        </w:rPr>
        <w:t xml:space="preserve"> </w:t>
      </w:r>
      <w:r w:rsidR="00EE55B1">
        <w:rPr>
          <w:lang w:val="hu-HU"/>
        </w:rPr>
        <w:t>oldalrészlet mellet</w:t>
      </w:r>
      <w:r w:rsidR="00223795">
        <w:rPr>
          <w:lang w:val="hu-HU"/>
        </w:rPr>
        <w:t xml:space="preserve"> egy Boo</w:t>
      </w:r>
      <w:r w:rsidR="00BD5140">
        <w:rPr>
          <w:lang w:val="hu-HU"/>
        </w:rPr>
        <w:t>tSt</w:t>
      </w:r>
      <w:r w:rsidR="00223795">
        <w:rPr>
          <w:lang w:val="hu-HU"/>
        </w:rPr>
        <w:t xml:space="preserve">rap ikon </w:t>
      </w:r>
      <w:r w:rsidR="00BD53A2">
        <w:rPr>
          <w:lang w:val="hu-HU"/>
        </w:rPr>
        <w:t>található,</w:t>
      </w:r>
      <w:r w:rsidR="004647E7">
        <w:rPr>
          <w:lang w:val="hu-HU"/>
        </w:rPr>
        <w:t xml:space="preserve"> amit a következő képen láthatunk</w:t>
      </w:r>
      <w:r w:rsidR="00396AD9">
        <w:rPr>
          <w:lang w:val="hu-HU"/>
        </w:rPr>
        <w:t>.</w:t>
      </w:r>
    </w:p>
    <w:p w14:paraId="27746641" w14:textId="77777777" w:rsidR="00F45877" w:rsidRDefault="006C6C19" w:rsidP="00465382">
      <w:pPr>
        <w:rPr>
          <w:lang w:val="hu-HU"/>
        </w:rPr>
      </w:pPr>
      <w:r>
        <w:rPr>
          <w:lang w:val="hu-HU"/>
        </w:rPr>
        <w:t xml:space="preserve"> </w:t>
      </w:r>
      <w:r>
        <w:rPr>
          <w:noProof/>
          <w:lang w:val="hu-HU"/>
        </w:rPr>
        <w:drawing>
          <wp:inline distT="0" distB="0" distL="0" distR="0" wp14:anchorId="6ECF270B" wp14:editId="5C87199F">
            <wp:extent cx="602159" cy="807720"/>
            <wp:effectExtent l="0" t="0" r="7620" b="0"/>
            <wp:docPr id="791950788" name="Kép 2" descr="A képen szimbólum, csavarkulc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50788" name="Kép 2" descr="A képen szimbólum, csavarkulcs, tervezés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93" cy="82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505">
        <w:rPr>
          <w:lang w:val="hu-HU"/>
        </w:rPr>
        <w:t xml:space="preserve"> </w:t>
      </w:r>
    </w:p>
    <w:p w14:paraId="4AAB8753" w14:textId="140F9529" w:rsidR="00C0192B" w:rsidRDefault="00A02E40" w:rsidP="00465382">
      <w:pPr>
        <w:rPr>
          <w:lang w:val="hu-HU"/>
        </w:rPr>
      </w:pPr>
      <w:r>
        <w:rPr>
          <w:lang w:val="hu-HU"/>
        </w:rPr>
        <w:t xml:space="preserve">Ez </w:t>
      </w:r>
      <w:r w:rsidR="0052445B">
        <w:rPr>
          <w:lang w:val="hu-HU"/>
        </w:rPr>
        <w:t xml:space="preserve">az ikon </w:t>
      </w:r>
      <w:r w:rsidR="00453652">
        <w:rPr>
          <w:lang w:val="hu-HU"/>
        </w:rPr>
        <w:t>click eseményre</w:t>
      </w:r>
      <w:r>
        <w:rPr>
          <w:lang w:val="hu-HU"/>
        </w:rPr>
        <w:t xml:space="preserve"> reagál</w:t>
      </w:r>
      <w:r w:rsidR="00453652">
        <w:rPr>
          <w:lang w:val="hu-HU"/>
        </w:rPr>
        <w:t xml:space="preserve"> </w:t>
      </w:r>
      <w:r w:rsidR="00461DFF">
        <w:rPr>
          <w:lang w:val="hu-HU"/>
        </w:rPr>
        <w:t xml:space="preserve">és megjelenik a </w:t>
      </w:r>
      <w:r w:rsidR="00401182">
        <w:rPr>
          <w:lang w:val="hu-HU"/>
        </w:rPr>
        <w:t>hozzá tartozó szöveg</w:t>
      </w:r>
      <w:r w:rsidR="004024D8">
        <w:rPr>
          <w:lang w:val="hu-HU"/>
        </w:rPr>
        <w:t>,</w:t>
      </w:r>
      <w:r w:rsidR="00396AD9">
        <w:rPr>
          <w:lang w:val="hu-HU"/>
        </w:rPr>
        <w:t xml:space="preserve"> ez</w:t>
      </w:r>
      <w:r w:rsidR="004024D8">
        <w:rPr>
          <w:lang w:val="hu-HU"/>
        </w:rPr>
        <w:t xml:space="preserve"> a kód</w:t>
      </w:r>
      <w:r w:rsidR="00F66282">
        <w:rPr>
          <w:lang w:val="hu-HU"/>
        </w:rPr>
        <w:t>részlet</w:t>
      </w:r>
      <w:r w:rsidR="004024D8">
        <w:rPr>
          <w:lang w:val="hu-HU"/>
        </w:rPr>
        <w:t xml:space="preserve"> lentebb látható.</w:t>
      </w:r>
    </w:p>
    <w:p w14:paraId="2A9FEFDC" w14:textId="773F3400" w:rsidR="004024D8" w:rsidRPr="00465382" w:rsidRDefault="004024D8" w:rsidP="00465382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4EBAE567" wp14:editId="2C7D6FE3">
            <wp:extent cx="5274310" cy="537227"/>
            <wp:effectExtent l="0" t="0" r="2540" b="0"/>
            <wp:docPr id="1932482247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82247" name="Kép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9E07" w14:textId="272EE6E1" w:rsidR="00465382" w:rsidRDefault="00465382" w:rsidP="00465382">
      <w:pPr>
        <w:rPr>
          <w:lang w:val="hu-HU"/>
        </w:rPr>
      </w:pPr>
    </w:p>
    <w:p w14:paraId="6C33C729" w14:textId="53A06574" w:rsidR="0082165D" w:rsidRPr="0082165D" w:rsidRDefault="00CA6FBC" w:rsidP="0082165D">
      <w:pPr>
        <w:rPr>
          <w:sz w:val="24"/>
          <w:szCs w:val="24"/>
          <w:lang w:val="hu-HU"/>
        </w:rPr>
      </w:pPr>
      <w:r w:rsidRPr="00816E1E">
        <w:rPr>
          <w:sz w:val="24"/>
          <w:szCs w:val="24"/>
          <w:lang w:val="hu-HU"/>
        </w:rPr>
        <w:t xml:space="preserve">Mivel a </w:t>
      </w:r>
      <w:r>
        <w:rPr>
          <w:sz w:val="24"/>
          <w:szCs w:val="24"/>
          <w:lang w:val="hu-HU"/>
        </w:rPr>
        <w:t xml:space="preserve">WordPress </w:t>
      </w:r>
      <w:r w:rsidR="00E6626E">
        <w:rPr>
          <w:sz w:val="24"/>
          <w:szCs w:val="24"/>
          <w:lang w:val="hu-HU"/>
        </w:rPr>
        <w:t>P</w:t>
      </w:r>
      <w:r w:rsidR="00E6626E" w:rsidRPr="00816E1E">
        <w:rPr>
          <w:sz w:val="24"/>
          <w:szCs w:val="24"/>
          <w:lang w:val="hu-HU"/>
        </w:rPr>
        <w:t>lugin</w:t>
      </w:r>
      <w:r w:rsidR="00E6626E">
        <w:rPr>
          <w:sz w:val="24"/>
          <w:szCs w:val="24"/>
          <w:lang w:val="hu-HU"/>
        </w:rPr>
        <w:t xml:space="preserve"> (</w:t>
      </w:r>
      <w:r w:rsidR="008A297D">
        <w:rPr>
          <w:sz w:val="24"/>
          <w:szCs w:val="24"/>
          <w:lang w:val="hu-HU"/>
        </w:rPr>
        <w:t>Bővítmény</w:t>
      </w:r>
      <w:r w:rsidR="00047BBF">
        <w:rPr>
          <w:sz w:val="24"/>
          <w:szCs w:val="24"/>
          <w:lang w:val="hu-HU"/>
        </w:rPr>
        <w:t>)</w:t>
      </w:r>
      <w:r w:rsidRPr="00816E1E">
        <w:rPr>
          <w:sz w:val="24"/>
          <w:szCs w:val="24"/>
          <w:lang w:val="hu-HU"/>
        </w:rPr>
        <w:t xml:space="preserve"> és a </w:t>
      </w:r>
      <w:r w:rsidR="008A297D">
        <w:rPr>
          <w:sz w:val="24"/>
          <w:szCs w:val="24"/>
          <w:lang w:val="hu-HU"/>
        </w:rPr>
        <w:t xml:space="preserve">WordPress </w:t>
      </w:r>
      <w:r w:rsidR="00B92F4A">
        <w:rPr>
          <w:sz w:val="24"/>
          <w:szCs w:val="24"/>
          <w:lang w:val="hu-HU"/>
        </w:rPr>
        <w:t>T</w:t>
      </w:r>
      <w:r w:rsidRPr="00816E1E">
        <w:rPr>
          <w:sz w:val="24"/>
          <w:szCs w:val="24"/>
          <w:lang w:val="hu-HU"/>
        </w:rPr>
        <w:t>heme</w:t>
      </w:r>
      <w:r w:rsidR="00E6626E">
        <w:rPr>
          <w:sz w:val="24"/>
          <w:szCs w:val="24"/>
          <w:lang w:val="hu-HU"/>
        </w:rPr>
        <w:t xml:space="preserve"> </w:t>
      </w:r>
      <w:r w:rsidR="00B92F4A">
        <w:rPr>
          <w:sz w:val="24"/>
          <w:szCs w:val="24"/>
          <w:lang w:val="hu-HU"/>
        </w:rPr>
        <w:t>(Téma)</w:t>
      </w:r>
      <w:r w:rsidRPr="00816E1E">
        <w:rPr>
          <w:sz w:val="24"/>
          <w:szCs w:val="24"/>
          <w:lang w:val="hu-HU"/>
        </w:rPr>
        <w:t xml:space="preserve"> információk összetartoznak ezért a nagyobb kijelzőkön egymás mellett helyezkednek el viszont 650px-nél egymás al</w:t>
      </w:r>
      <w:r w:rsidR="008F1125">
        <w:rPr>
          <w:sz w:val="24"/>
          <w:szCs w:val="24"/>
          <w:lang w:val="hu-HU"/>
        </w:rPr>
        <w:t>á kerülnek</w:t>
      </w:r>
      <w:r w:rsidRPr="00816E1E">
        <w:rPr>
          <w:sz w:val="24"/>
          <w:szCs w:val="24"/>
          <w:lang w:val="hu-HU"/>
        </w:rPr>
        <w:t>.</w:t>
      </w:r>
      <w:r w:rsidR="00B5790E">
        <w:rPr>
          <w:sz w:val="24"/>
          <w:szCs w:val="24"/>
          <w:lang w:val="hu-HU"/>
        </w:rPr>
        <w:t xml:space="preserve"> Ez grid-column és grid-row</w:t>
      </w:r>
      <w:r w:rsidR="008A5087">
        <w:rPr>
          <w:sz w:val="24"/>
          <w:szCs w:val="24"/>
          <w:lang w:val="hu-HU"/>
        </w:rPr>
        <w:t xml:space="preserve"> segítségével </w:t>
      </w:r>
      <w:r w:rsidR="00007DDA">
        <w:rPr>
          <w:sz w:val="24"/>
          <w:szCs w:val="24"/>
          <w:lang w:val="hu-HU"/>
        </w:rPr>
        <w:t>érhető el. A következ</w:t>
      </w:r>
      <w:r w:rsidR="0091173C">
        <w:rPr>
          <w:sz w:val="24"/>
          <w:szCs w:val="24"/>
          <w:lang w:val="hu-HU"/>
        </w:rPr>
        <w:t>ő kódrészlet bemutatja a beállítást.</w:t>
      </w:r>
    </w:p>
    <w:p w14:paraId="60698646" w14:textId="1D894128" w:rsidR="00E47033" w:rsidRPr="00BA4E39" w:rsidRDefault="0082165D" w:rsidP="00465382">
      <w:pPr>
        <w:jc w:val="both"/>
        <w:rPr>
          <w:sz w:val="40"/>
          <w:szCs w:val="40"/>
          <w:lang w:val="hu-HU"/>
        </w:rPr>
      </w:pPr>
      <w:r>
        <w:rPr>
          <w:noProof/>
          <w:sz w:val="40"/>
          <w:szCs w:val="40"/>
          <w:lang w:val="hu-HU"/>
        </w:rPr>
        <w:drawing>
          <wp:inline distT="0" distB="0" distL="0" distR="0" wp14:anchorId="3595615E" wp14:editId="59CA24E2">
            <wp:extent cx="3863340" cy="693420"/>
            <wp:effectExtent l="0" t="0" r="3810" b="0"/>
            <wp:docPr id="291408439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08439" name="Kép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766" cy="69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CAF1" w14:textId="134A57A2" w:rsidR="00465382" w:rsidRDefault="00C4538A" w:rsidP="00465382">
      <w:pPr>
        <w:rPr>
          <w:lang w:val="hu-HU"/>
        </w:rPr>
      </w:pPr>
      <w:r>
        <w:rPr>
          <w:lang w:val="hu-HU"/>
        </w:rPr>
        <w:t xml:space="preserve">A következő </w:t>
      </w:r>
      <w:r w:rsidR="00F25AA6">
        <w:rPr>
          <w:lang w:val="hu-HU"/>
        </w:rPr>
        <w:t>kepén látható</w:t>
      </w:r>
      <w:r w:rsidR="000E2C71">
        <w:rPr>
          <w:lang w:val="hu-HU"/>
        </w:rPr>
        <w:t xml:space="preserve"> az oldal(</w:t>
      </w:r>
      <w:r w:rsidR="00D47370">
        <w:rPr>
          <w:lang w:val="hu-HU"/>
        </w:rPr>
        <w:t>ak</w:t>
      </w:r>
      <w:r w:rsidR="000E2C71">
        <w:rPr>
          <w:lang w:val="hu-HU"/>
        </w:rPr>
        <w:t>)</w:t>
      </w:r>
      <w:r w:rsidR="00D47370">
        <w:rPr>
          <w:lang w:val="hu-HU"/>
        </w:rPr>
        <w:t xml:space="preserve"> SEO beállítása, </w:t>
      </w:r>
      <w:r w:rsidR="00F25AA6">
        <w:rPr>
          <w:lang w:val="hu-HU"/>
        </w:rPr>
        <w:t>a Searc Engine Optimalization</w:t>
      </w:r>
      <w:r w:rsidR="005119A3">
        <w:rPr>
          <w:lang w:val="hu-HU"/>
        </w:rPr>
        <w:t xml:space="preserve"> azaz a kereső optimalizálás </w:t>
      </w:r>
      <w:r w:rsidR="00242FA9">
        <w:rPr>
          <w:lang w:val="hu-HU"/>
        </w:rPr>
        <w:t xml:space="preserve">nagyon fontos </w:t>
      </w:r>
      <w:r w:rsidR="006633C0">
        <w:rPr>
          <w:lang w:val="hu-HU"/>
        </w:rPr>
        <w:t>szempont</w:t>
      </w:r>
      <w:r w:rsidR="00242FA9">
        <w:rPr>
          <w:lang w:val="hu-HU"/>
        </w:rPr>
        <w:t xml:space="preserve"> egy honlap számá</w:t>
      </w:r>
      <w:r w:rsidR="006633C0">
        <w:rPr>
          <w:lang w:val="hu-HU"/>
        </w:rPr>
        <w:t>ra</w:t>
      </w:r>
      <w:r w:rsidR="00F25AA6">
        <w:rPr>
          <w:lang w:val="hu-HU"/>
        </w:rPr>
        <w:t xml:space="preserve"> </w:t>
      </w:r>
      <w:r w:rsidR="008477FB">
        <w:rPr>
          <w:lang w:val="hu-HU"/>
        </w:rPr>
        <w:t xml:space="preserve">egyes felmérések arra </w:t>
      </w:r>
      <w:r w:rsidR="006C30DA">
        <w:rPr>
          <w:lang w:val="hu-HU"/>
        </w:rPr>
        <w:t>jutottak,</w:t>
      </w:r>
      <w:r w:rsidR="008477FB">
        <w:rPr>
          <w:lang w:val="hu-HU"/>
        </w:rPr>
        <w:t xml:space="preserve"> hogy az emberek az els</w:t>
      </w:r>
      <w:r w:rsidR="000332DA">
        <w:rPr>
          <w:lang w:val="hu-HU"/>
        </w:rPr>
        <w:t>ő legfeljebb az első 3 találatot</w:t>
      </w:r>
      <w:r w:rsidR="00B47282">
        <w:rPr>
          <w:lang w:val="hu-HU"/>
        </w:rPr>
        <w:t xml:space="preserve"> nézik </w:t>
      </w:r>
      <w:r w:rsidR="00B47282">
        <w:rPr>
          <w:lang w:val="hu-HU"/>
        </w:rPr>
        <w:lastRenderedPageBreak/>
        <w:t xml:space="preserve">meg ezért </w:t>
      </w:r>
      <w:r w:rsidR="006C30DA">
        <w:rPr>
          <w:lang w:val="hu-HU"/>
        </w:rPr>
        <w:t>fontos,</w:t>
      </w:r>
      <w:r w:rsidR="00B47282">
        <w:rPr>
          <w:lang w:val="hu-HU"/>
        </w:rPr>
        <w:t xml:space="preserve"> hogy weblapinkon belegyen </w:t>
      </w:r>
      <w:r w:rsidR="009521E8">
        <w:rPr>
          <w:lang w:val="hu-HU"/>
        </w:rPr>
        <w:t xml:space="preserve">állítva a SEO. Persze itt </w:t>
      </w:r>
      <w:r w:rsidR="006C30DA">
        <w:rPr>
          <w:lang w:val="hu-HU"/>
        </w:rPr>
        <w:t xml:space="preserve">különbség van a fizetett és nem </w:t>
      </w:r>
      <w:r w:rsidR="00E4042B">
        <w:rPr>
          <w:lang w:val="hu-HU"/>
        </w:rPr>
        <w:t>fizetett tartalmak közt! A követke</w:t>
      </w:r>
      <w:r w:rsidR="00842F77">
        <w:rPr>
          <w:lang w:val="hu-HU"/>
        </w:rPr>
        <w:t>ző képen m3gtekinthető a kód.</w:t>
      </w:r>
    </w:p>
    <w:p w14:paraId="66E4162D" w14:textId="7237D40B" w:rsidR="00842F77" w:rsidRDefault="00842F77" w:rsidP="00465382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2CEAF84" wp14:editId="2732A41E">
            <wp:extent cx="5266033" cy="373380"/>
            <wp:effectExtent l="0" t="0" r="0" b="7620"/>
            <wp:docPr id="1184134784" name="Kép 1" descr="A képen képernyőkép, Betűtípus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34784" name="Kép 1" descr="A képen képernyőkép, Betűtípus, szöveg látható&#10;&#10;Automatikusan generált leírás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" t="4071" r="-131" b="47065"/>
                    <a:stretch/>
                  </pic:blipFill>
                  <pic:spPr bwMode="auto">
                    <a:xfrm>
                      <a:off x="0" y="0"/>
                      <a:ext cx="5277994" cy="374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0F197" w14:textId="54F2499B" w:rsidR="00867F7D" w:rsidRDefault="00157908" w:rsidP="00465382">
      <w:pPr>
        <w:rPr>
          <w:lang w:val="hu-HU"/>
        </w:rPr>
      </w:pPr>
      <w:r>
        <w:rPr>
          <w:lang w:val="hu-HU"/>
        </w:rPr>
        <w:t xml:space="preserve">Az </w:t>
      </w:r>
      <w:r w:rsidR="005F2D9E">
        <w:rPr>
          <w:lang w:val="hu-HU"/>
        </w:rPr>
        <w:t>lentebb látható</w:t>
      </w:r>
      <w:r>
        <w:rPr>
          <w:lang w:val="hu-HU"/>
        </w:rPr>
        <w:t xml:space="preserve"> képen láthat</w:t>
      </w:r>
      <w:r w:rsidR="00877957">
        <w:rPr>
          <w:lang w:val="hu-HU"/>
        </w:rPr>
        <w:t>óak a szülő „wrapper</w:t>
      </w:r>
      <w:r w:rsidR="00102E03">
        <w:rPr>
          <w:lang w:val="hu-HU"/>
        </w:rPr>
        <w:t xml:space="preserve">” </w:t>
      </w:r>
      <w:r w:rsidR="009C0CDF">
        <w:rPr>
          <w:lang w:val="hu-HU"/>
        </w:rPr>
        <w:t>beállításai</w:t>
      </w:r>
      <w:r w:rsidR="00B04608">
        <w:rPr>
          <w:lang w:val="hu-HU"/>
        </w:rPr>
        <w:t xml:space="preserve"> CSS Grid</w:t>
      </w:r>
      <w:r w:rsidR="0071031A">
        <w:rPr>
          <w:lang w:val="hu-HU"/>
        </w:rPr>
        <w:t>-el</w:t>
      </w:r>
      <w:r w:rsidR="005E0550">
        <w:rPr>
          <w:lang w:val="hu-HU"/>
        </w:rPr>
        <w:t>.</w:t>
      </w:r>
    </w:p>
    <w:p w14:paraId="5F0498E9" w14:textId="2E7879D6" w:rsidR="008A2D99" w:rsidRDefault="00867F7D" w:rsidP="00465382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5EE6C90D" wp14:editId="3305717B">
            <wp:extent cx="5274310" cy="1635125"/>
            <wp:effectExtent l="0" t="0" r="2540" b="3175"/>
            <wp:docPr id="1396965463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65463" name="Kép 139696546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4B96" w14:textId="77777777" w:rsidR="00AA1656" w:rsidRDefault="00AA1656" w:rsidP="00465382">
      <w:pPr>
        <w:rPr>
          <w:lang w:val="hu-HU"/>
        </w:rPr>
      </w:pPr>
    </w:p>
    <w:bookmarkStart w:id="19" w:name="db"/>
    <w:p w14:paraId="08A567B2" w14:textId="373AA16E" w:rsidR="000D56D6" w:rsidRDefault="0094443D" w:rsidP="00083AEA">
      <w:pPr>
        <w:pStyle w:val="Cm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fldChar w:fldCharType="begin"/>
      </w:r>
      <w:r>
        <w:rPr>
          <w:sz w:val="28"/>
          <w:szCs w:val="28"/>
          <w:lang w:val="hu-HU"/>
        </w:rPr>
        <w:instrText>HYPERLINK  \l "negyedik"</w:instrText>
      </w:r>
      <w:r>
        <w:rPr>
          <w:sz w:val="28"/>
          <w:szCs w:val="28"/>
          <w:lang w:val="hu-HU"/>
        </w:rPr>
      </w:r>
      <w:r>
        <w:rPr>
          <w:sz w:val="28"/>
          <w:szCs w:val="28"/>
          <w:lang w:val="hu-HU"/>
        </w:rPr>
        <w:fldChar w:fldCharType="separate"/>
      </w:r>
      <w:r w:rsidR="000D56D6" w:rsidRPr="0094443D">
        <w:rPr>
          <w:rStyle w:val="Hiperhivatkozs"/>
          <w:sz w:val="28"/>
          <w:szCs w:val="28"/>
          <w:lang w:val="hu-HU"/>
        </w:rPr>
        <w:t>Adatbázis oldal</w:t>
      </w:r>
      <w:r>
        <w:rPr>
          <w:sz w:val="28"/>
          <w:szCs w:val="28"/>
          <w:lang w:val="hu-HU"/>
        </w:rPr>
        <w:fldChar w:fldCharType="end"/>
      </w:r>
    </w:p>
    <w:bookmarkEnd w:id="19"/>
    <w:p w14:paraId="28C91980" w14:textId="77777777" w:rsidR="00922F8A" w:rsidRPr="001265EE" w:rsidRDefault="00922F8A" w:rsidP="00083AEA">
      <w:pPr>
        <w:pStyle w:val="Cm"/>
        <w:rPr>
          <w:sz w:val="28"/>
          <w:szCs w:val="28"/>
          <w:lang w:val="hu-HU"/>
        </w:rPr>
      </w:pPr>
    </w:p>
    <w:p w14:paraId="7D7954EA" w14:textId="24EF48B5" w:rsidR="00FB1D29" w:rsidRDefault="005C5271" w:rsidP="00465382">
      <w:pPr>
        <w:rPr>
          <w:lang w:val="hu-HU"/>
        </w:rPr>
      </w:pPr>
      <w:r>
        <w:rPr>
          <w:lang w:val="hu-HU"/>
        </w:rPr>
        <w:t>Ez az oldal mutatja be a</w:t>
      </w:r>
      <w:r w:rsidR="006C0347">
        <w:rPr>
          <w:lang w:val="hu-HU"/>
        </w:rPr>
        <w:t>z alkalmazás által használt adatbáz</w:t>
      </w:r>
      <w:r w:rsidR="00636AC3">
        <w:rPr>
          <w:lang w:val="hu-HU"/>
        </w:rPr>
        <w:t xml:space="preserve">ist és a hozzá </w:t>
      </w:r>
      <w:r w:rsidR="00CE0CAC">
        <w:rPr>
          <w:lang w:val="hu-HU"/>
        </w:rPr>
        <w:t>tartozó</w:t>
      </w:r>
      <w:r w:rsidR="00636AC3">
        <w:rPr>
          <w:lang w:val="hu-HU"/>
        </w:rPr>
        <w:t xml:space="preserve"> </w:t>
      </w:r>
      <w:r w:rsidR="00CE0CAC">
        <w:rPr>
          <w:lang w:val="hu-HU"/>
        </w:rPr>
        <w:t xml:space="preserve">jellemzőket </w:t>
      </w:r>
      <w:r w:rsidR="00E77663">
        <w:rPr>
          <w:lang w:val="hu-HU"/>
        </w:rPr>
        <w:t xml:space="preserve">az oldal responsive </w:t>
      </w:r>
      <w:r w:rsidR="00CC2433">
        <w:rPr>
          <w:lang w:val="hu-HU"/>
        </w:rPr>
        <w:t xml:space="preserve">viselkedésű ennek érdekében </w:t>
      </w:r>
      <w:r w:rsidR="00914501">
        <w:rPr>
          <w:lang w:val="hu-HU"/>
        </w:rPr>
        <w:t xml:space="preserve">CSS Grid-et </w:t>
      </w:r>
      <w:r w:rsidR="00186E4C">
        <w:rPr>
          <w:lang w:val="hu-HU"/>
        </w:rPr>
        <w:t>használ. Az</w:t>
      </w:r>
      <w:r w:rsidR="00FB1D29">
        <w:rPr>
          <w:lang w:val="hu-HU"/>
        </w:rPr>
        <w:t xml:space="preserve"> </w:t>
      </w:r>
      <w:r w:rsidR="00186E4C">
        <w:rPr>
          <w:lang w:val="hu-HU"/>
        </w:rPr>
        <w:t>itt látható adatok</w:t>
      </w:r>
      <w:r w:rsidR="00FA256B">
        <w:rPr>
          <w:lang w:val="hu-HU"/>
        </w:rPr>
        <w:t xml:space="preserve"> egy json-serverről érkeznek </w:t>
      </w:r>
      <w:r w:rsidR="001C109F">
        <w:rPr>
          <w:lang w:val="hu-HU"/>
        </w:rPr>
        <w:t>melynek a kódj</w:t>
      </w:r>
      <w:r w:rsidR="000B195C">
        <w:rPr>
          <w:lang w:val="hu-HU"/>
        </w:rPr>
        <w:t>a a következ</w:t>
      </w:r>
      <w:r w:rsidR="002363E9">
        <w:rPr>
          <w:lang w:val="hu-HU"/>
        </w:rPr>
        <w:t>ő képen lesz látható.</w:t>
      </w:r>
    </w:p>
    <w:p w14:paraId="46CC1FB8" w14:textId="1A9AC867" w:rsidR="002363E9" w:rsidRDefault="003B3D08" w:rsidP="00465382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3F06CDF7" wp14:editId="1E2FB4AA">
            <wp:extent cx="5274310" cy="576118"/>
            <wp:effectExtent l="0" t="0" r="2540" b="0"/>
            <wp:docPr id="201850117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01174" name="Kép 2018501174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2"/>
                    <a:stretch/>
                  </pic:blipFill>
                  <pic:spPr bwMode="auto">
                    <a:xfrm>
                      <a:off x="0" y="0"/>
                      <a:ext cx="5274310" cy="576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02BF8" w14:textId="77777777" w:rsidR="00D872C0" w:rsidRDefault="00DC1DDC" w:rsidP="00465382">
      <w:pPr>
        <w:rPr>
          <w:lang w:val="hu-HU"/>
        </w:rPr>
      </w:pPr>
      <w:r>
        <w:rPr>
          <w:lang w:val="hu-HU"/>
        </w:rPr>
        <w:t>A megjelen</w:t>
      </w:r>
      <w:r w:rsidR="004B0E93">
        <w:rPr>
          <w:lang w:val="hu-HU"/>
        </w:rPr>
        <w:t>ő tartalmak animáltak az oldal elején találhat</w:t>
      </w:r>
      <w:r w:rsidR="00DC4195">
        <w:rPr>
          <w:lang w:val="hu-HU"/>
        </w:rPr>
        <w:t>ó adatbázis</w:t>
      </w:r>
      <w:r w:rsidR="00E06AA7">
        <w:rPr>
          <w:lang w:val="hu-HU"/>
        </w:rPr>
        <w:t xml:space="preserve"> bemutatása </w:t>
      </w:r>
      <w:r w:rsidR="001C6FF2">
        <w:rPr>
          <w:lang w:val="hu-HU"/>
        </w:rPr>
        <w:t xml:space="preserve">rész két </w:t>
      </w:r>
      <w:r w:rsidR="002461E2">
        <w:rPr>
          <w:lang w:val="hu-HU"/>
        </w:rPr>
        <w:t xml:space="preserve">összetevőből épül fel </w:t>
      </w:r>
      <w:r w:rsidR="00705374">
        <w:rPr>
          <w:lang w:val="hu-HU"/>
        </w:rPr>
        <w:t xml:space="preserve">ez azt </w:t>
      </w:r>
      <w:r w:rsidR="003E691D">
        <w:rPr>
          <w:lang w:val="hu-HU"/>
        </w:rPr>
        <w:t>jelenti,</w:t>
      </w:r>
      <w:r w:rsidR="00705374">
        <w:rPr>
          <w:lang w:val="hu-HU"/>
        </w:rPr>
        <w:t xml:space="preserve"> hogy a bemutató </w:t>
      </w:r>
      <w:r w:rsidR="00F30957">
        <w:rPr>
          <w:lang w:val="hu-HU"/>
        </w:rPr>
        <w:t xml:space="preserve">szöveg </w:t>
      </w:r>
      <w:r w:rsidR="009214B3">
        <w:rPr>
          <w:lang w:val="hu-HU"/>
        </w:rPr>
        <w:t>egy animáció segít</w:t>
      </w:r>
      <w:r w:rsidR="00F30957">
        <w:rPr>
          <w:lang w:val="hu-HU"/>
        </w:rPr>
        <w:t>ségével cserélhet</w:t>
      </w:r>
      <w:r w:rsidR="00246D4C">
        <w:rPr>
          <w:lang w:val="hu-HU"/>
        </w:rPr>
        <w:t>ő ennek köszönhetően kevesebb tartalom megjelen</w:t>
      </w:r>
      <w:r w:rsidR="00383744">
        <w:rPr>
          <w:lang w:val="hu-HU"/>
        </w:rPr>
        <w:t>ése lehetséges az oldalon</w:t>
      </w:r>
      <w:r w:rsidR="00415AFD">
        <w:rPr>
          <w:lang w:val="hu-HU"/>
        </w:rPr>
        <w:t xml:space="preserve"> </w:t>
      </w:r>
      <w:r w:rsidR="002D4E69">
        <w:rPr>
          <w:lang w:val="hu-HU"/>
        </w:rPr>
        <w:t xml:space="preserve">egy adott </w:t>
      </w:r>
      <w:r w:rsidR="004E4249">
        <w:rPr>
          <w:lang w:val="hu-HU"/>
        </w:rPr>
        <w:t>pillanatban</w:t>
      </w:r>
      <w:r w:rsidR="00636438">
        <w:rPr>
          <w:lang w:val="hu-HU"/>
        </w:rPr>
        <w:t>.</w:t>
      </w:r>
    </w:p>
    <w:p w14:paraId="4556B249" w14:textId="736E7AF6" w:rsidR="00AA1656" w:rsidRDefault="00636438" w:rsidP="00465382">
      <w:pPr>
        <w:rPr>
          <w:lang w:val="hu-HU"/>
        </w:rPr>
      </w:pPr>
      <w:r>
        <w:rPr>
          <w:lang w:val="hu-HU"/>
        </w:rPr>
        <w:t xml:space="preserve"> A</w:t>
      </w:r>
      <w:r w:rsidR="00895FF6">
        <w:rPr>
          <w:lang w:val="hu-HU"/>
        </w:rPr>
        <w:t xml:space="preserve"> következ</w:t>
      </w:r>
      <w:r w:rsidR="004C7F4C">
        <w:rPr>
          <w:lang w:val="hu-HU"/>
        </w:rPr>
        <w:t>ő képeken bemutatom az animációhoz tartoz</w:t>
      </w:r>
      <w:r w:rsidR="004E4249">
        <w:rPr>
          <w:lang w:val="hu-HU"/>
        </w:rPr>
        <w:t>ó kódokat</w:t>
      </w:r>
      <w:r>
        <w:rPr>
          <w:lang w:val="hu-HU"/>
        </w:rPr>
        <w:t>.</w:t>
      </w:r>
    </w:p>
    <w:p w14:paraId="53C4BA15" w14:textId="1AC62445" w:rsidR="00636438" w:rsidRDefault="00594813" w:rsidP="00465382">
      <w:pPr>
        <w:rPr>
          <w:lang w:val="hu-HU"/>
        </w:rPr>
      </w:pPr>
      <w:r>
        <w:rPr>
          <w:lang w:val="hu-HU"/>
        </w:rPr>
        <w:t>JavaScript</w:t>
      </w:r>
    </w:p>
    <w:p w14:paraId="0BF6C012" w14:textId="0B544176" w:rsidR="00594813" w:rsidRDefault="00594813" w:rsidP="00465382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3A600C02" wp14:editId="6680D8B9">
            <wp:extent cx="5261880" cy="480646"/>
            <wp:effectExtent l="0" t="0" r="0" b="0"/>
            <wp:docPr id="178952041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2041" name="Kép 178952041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54" b="5839"/>
                    <a:stretch/>
                  </pic:blipFill>
                  <pic:spPr bwMode="auto">
                    <a:xfrm>
                      <a:off x="0" y="0"/>
                      <a:ext cx="5328588" cy="486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FE57D" w14:textId="58D50F52" w:rsidR="00AA1656" w:rsidRDefault="009539D6" w:rsidP="00465382">
      <w:pPr>
        <w:rPr>
          <w:lang w:val="hu-HU"/>
        </w:rPr>
      </w:pPr>
      <w:r>
        <w:rPr>
          <w:lang w:val="hu-HU"/>
        </w:rPr>
        <w:t>HTML</w:t>
      </w:r>
    </w:p>
    <w:p w14:paraId="09CDE902" w14:textId="67F0B382" w:rsidR="00D872C0" w:rsidRDefault="009539D6" w:rsidP="00465382">
      <w:pPr>
        <w:rPr>
          <w:lang w:val="hu-HU"/>
        </w:rPr>
      </w:pPr>
      <w:r>
        <w:rPr>
          <w:noProof/>
          <w:lang w:val="hu-HU"/>
        </w:rPr>
        <w:lastRenderedPageBreak/>
        <w:drawing>
          <wp:inline distT="0" distB="0" distL="0" distR="0" wp14:anchorId="11507B42" wp14:editId="15F975FA">
            <wp:extent cx="5274310" cy="721165"/>
            <wp:effectExtent l="0" t="0" r="2540" b="3175"/>
            <wp:docPr id="93443743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37438" name="Kép 93443743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129" cy="72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E900" w14:textId="4572FF4D" w:rsidR="00D872C0" w:rsidRDefault="00D872C0" w:rsidP="00465382">
      <w:pPr>
        <w:rPr>
          <w:lang w:val="hu-HU"/>
        </w:rPr>
      </w:pPr>
      <w:r>
        <w:rPr>
          <w:lang w:val="hu-HU"/>
        </w:rPr>
        <w:t>CSS</w:t>
      </w:r>
    </w:p>
    <w:p w14:paraId="41807D23" w14:textId="2F0B03C4" w:rsidR="00D872C0" w:rsidRDefault="00D872C0" w:rsidP="00465382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549C41CE" wp14:editId="4B7300FB">
            <wp:extent cx="5274310" cy="1543050"/>
            <wp:effectExtent l="0" t="0" r="2540" b="0"/>
            <wp:docPr id="198267823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78232" name="Kép 198267823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DBE4" w14:textId="6F0AD6EE" w:rsidR="000756BA" w:rsidRDefault="0060239C" w:rsidP="00465382">
      <w:pPr>
        <w:rPr>
          <w:lang w:val="hu-HU"/>
        </w:rPr>
      </w:pPr>
      <w:r>
        <w:rPr>
          <w:lang w:val="hu-HU"/>
        </w:rPr>
        <w:t>Az imént szemléltetett k</w:t>
      </w:r>
      <w:r w:rsidR="000F0FEF">
        <w:rPr>
          <w:lang w:val="hu-HU"/>
        </w:rPr>
        <w:t xml:space="preserve">ódok mindegyike </w:t>
      </w:r>
      <w:r w:rsidR="00F2237E">
        <w:rPr>
          <w:lang w:val="hu-HU"/>
        </w:rPr>
        <w:t xml:space="preserve">újra felhasználható, </w:t>
      </w:r>
      <w:r w:rsidR="00F61AC3">
        <w:rPr>
          <w:lang w:val="hu-HU"/>
        </w:rPr>
        <w:t>szabadon alakítható</w:t>
      </w:r>
      <w:r w:rsidR="004E428D">
        <w:rPr>
          <w:lang w:val="hu-HU"/>
        </w:rPr>
        <w:t xml:space="preserve"> az aktuális projekt</w:t>
      </w:r>
      <w:r w:rsidR="000D02AC">
        <w:rPr>
          <w:lang w:val="hu-HU"/>
        </w:rPr>
        <w:t>hez mérten.</w:t>
      </w:r>
      <w:r w:rsidR="009D652D">
        <w:rPr>
          <w:lang w:val="hu-HU"/>
        </w:rPr>
        <w:t xml:space="preserve"> </w:t>
      </w:r>
      <w:r w:rsidR="00D2611B">
        <w:rPr>
          <w:lang w:val="hu-HU"/>
        </w:rPr>
        <w:t>V</w:t>
      </w:r>
      <w:r w:rsidR="00237F5F">
        <w:rPr>
          <w:lang w:val="hu-HU"/>
        </w:rPr>
        <w:t xml:space="preserve">iszont nem szabad </w:t>
      </w:r>
      <w:r w:rsidR="00001D59">
        <w:rPr>
          <w:lang w:val="hu-HU"/>
        </w:rPr>
        <w:t>megfelejtkeznünk</w:t>
      </w:r>
      <w:r w:rsidR="00237F5F">
        <w:rPr>
          <w:lang w:val="hu-HU"/>
        </w:rPr>
        <w:t xml:space="preserve"> </w:t>
      </w:r>
      <w:r w:rsidR="00001D59">
        <w:rPr>
          <w:lang w:val="hu-HU"/>
        </w:rPr>
        <w:t xml:space="preserve">a </w:t>
      </w:r>
      <w:r w:rsidR="004E0525">
        <w:rPr>
          <w:lang w:val="hu-HU"/>
        </w:rPr>
        <w:t>változónevek átevezéséről</w:t>
      </w:r>
      <w:r w:rsidR="00F07DA1">
        <w:rPr>
          <w:lang w:val="hu-HU"/>
        </w:rPr>
        <w:t xml:space="preserve"> </w:t>
      </w:r>
      <w:r w:rsidR="008F6DA5">
        <w:rPr>
          <w:lang w:val="hu-HU"/>
        </w:rPr>
        <w:t xml:space="preserve">az áltatunk használt </w:t>
      </w:r>
      <w:r w:rsidR="0029294F">
        <w:rPr>
          <w:lang w:val="hu-HU"/>
        </w:rPr>
        <w:t>nevekre.</w:t>
      </w:r>
    </w:p>
    <w:p w14:paraId="23C6B682" w14:textId="1AEA2BF7" w:rsidR="00F43791" w:rsidRDefault="00F43791" w:rsidP="00465382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7468A7CE" wp14:editId="4909E02E">
            <wp:extent cx="519737" cy="655320"/>
            <wp:effectExtent l="0" t="0" r="0" b="0"/>
            <wp:docPr id="912749836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49836" name="Kép 91274983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92" cy="66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t xml:space="preserve"> </w:t>
      </w:r>
      <w:r w:rsidR="00C053FA">
        <w:rPr>
          <w:lang w:val="hu-HU"/>
        </w:rPr>
        <w:t xml:space="preserve"> </w:t>
      </w:r>
      <w:r>
        <w:rPr>
          <w:lang w:val="hu-HU"/>
        </w:rPr>
        <w:t xml:space="preserve">A képen látható BootStrap ikonra kattintva </w:t>
      </w:r>
      <w:r w:rsidR="006E17F3">
        <w:rPr>
          <w:lang w:val="hu-HU"/>
        </w:rPr>
        <w:t>elindul az animáció</w:t>
      </w:r>
      <w:r w:rsidR="00882598">
        <w:rPr>
          <w:lang w:val="hu-HU"/>
        </w:rPr>
        <w:t>.</w:t>
      </w:r>
    </w:p>
    <w:p w14:paraId="71D18FAC" w14:textId="47D0E6BF" w:rsidR="00DA3A44" w:rsidRDefault="00DA3A44" w:rsidP="00465382">
      <w:pPr>
        <w:rPr>
          <w:lang w:val="hu-HU"/>
        </w:rPr>
      </w:pPr>
      <w:r>
        <w:rPr>
          <w:lang w:val="hu-HU"/>
        </w:rPr>
        <w:t xml:space="preserve">A jellemzők </w:t>
      </w:r>
      <w:r w:rsidR="00D32380">
        <w:rPr>
          <w:lang w:val="hu-HU"/>
        </w:rPr>
        <w:t>az adatbázissal kapcsolatban egy &lt;</w:t>
      </w:r>
      <w:r w:rsidR="001C6132">
        <w:rPr>
          <w:lang w:val="hu-HU"/>
        </w:rPr>
        <w:t xml:space="preserve">ul&gt; tag-ben helyezkednek </w:t>
      </w:r>
      <w:r w:rsidR="00195757">
        <w:rPr>
          <w:lang w:val="hu-HU"/>
        </w:rPr>
        <w:t>el,</w:t>
      </w:r>
      <w:r w:rsidR="00F93219">
        <w:rPr>
          <w:lang w:val="hu-HU"/>
        </w:rPr>
        <w:t xml:space="preserve"> aminek az &lt;li&gt; t</w:t>
      </w:r>
      <w:r w:rsidR="00840F8A">
        <w:rPr>
          <w:lang w:val="hu-HU"/>
        </w:rPr>
        <w:t>a</w:t>
      </w:r>
      <w:r w:rsidR="00F93219">
        <w:rPr>
          <w:lang w:val="hu-HU"/>
        </w:rPr>
        <w:t>g</w:t>
      </w:r>
      <w:r w:rsidR="00101133">
        <w:rPr>
          <w:lang w:val="hu-HU"/>
        </w:rPr>
        <w:t>-ei</w:t>
      </w:r>
      <w:r w:rsidR="00C10929">
        <w:rPr>
          <w:lang w:val="hu-HU"/>
        </w:rPr>
        <w:t xml:space="preserve"> tartalmaznak egy &lt;button</w:t>
      </w:r>
      <w:r w:rsidR="00195757">
        <w:rPr>
          <w:lang w:val="hu-HU"/>
        </w:rPr>
        <w:t>&gt; elemet</w:t>
      </w:r>
      <w:r w:rsidR="00B178A0">
        <w:rPr>
          <w:lang w:val="hu-HU"/>
        </w:rPr>
        <w:t xml:space="preserve"> ez </w:t>
      </w:r>
      <w:r w:rsidR="0003375A">
        <w:rPr>
          <w:lang w:val="hu-HU"/>
        </w:rPr>
        <w:t>az,</w:t>
      </w:r>
      <w:r w:rsidR="00B178A0">
        <w:rPr>
          <w:lang w:val="hu-HU"/>
        </w:rPr>
        <w:t xml:space="preserve"> ami közvetlenül felel </w:t>
      </w:r>
      <w:r w:rsidR="0073222F">
        <w:rPr>
          <w:lang w:val="hu-HU"/>
        </w:rPr>
        <w:t>e</w:t>
      </w:r>
      <w:r w:rsidR="00B178A0">
        <w:rPr>
          <w:lang w:val="hu-HU"/>
        </w:rPr>
        <w:t xml:space="preserve">z </w:t>
      </w:r>
      <w:r w:rsidR="0073222F">
        <w:rPr>
          <w:lang w:val="hu-HU"/>
        </w:rPr>
        <w:t>a</w:t>
      </w:r>
      <w:r w:rsidR="00B178A0">
        <w:rPr>
          <w:lang w:val="hu-HU"/>
        </w:rPr>
        <w:t>nim</w:t>
      </w:r>
      <w:r w:rsidR="0073222F">
        <w:rPr>
          <w:lang w:val="hu-HU"/>
        </w:rPr>
        <w:t xml:space="preserve">ációért </w:t>
      </w:r>
      <w:r w:rsidR="008E60CA">
        <w:rPr>
          <w:lang w:val="hu-HU"/>
        </w:rPr>
        <w:t xml:space="preserve">és </w:t>
      </w:r>
      <w:r w:rsidR="005761FC">
        <w:rPr>
          <w:lang w:val="hu-HU"/>
        </w:rPr>
        <w:t>itt található egy &lt;strong</w:t>
      </w:r>
      <w:r w:rsidR="006B6D9C">
        <w:rPr>
          <w:lang w:val="hu-HU"/>
        </w:rPr>
        <w:t>&gt; elemben a tulajdonság neve</w:t>
      </w:r>
      <w:r w:rsidR="00600232">
        <w:rPr>
          <w:lang w:val="hu-HU"/>
        </w:rPr>
        <w:t>. Az els</w:t>
      </w:r>
      <w:r w:rsidR="00EF513E">
        <w:rPr>
          <w:lang w:val="hu-HU"/>
        </w:rPr>
        <w:t>ő</w:t>
      </w:r>
      <w:r w:rsidR="0003375A">
        <w:rPr>
          <w:lang w:val="hu-HU"/>
        </w:rPr>
        <w:t xml:space="preserve"> </w:t>
      </w:r>
      <w:r w:rsidR="00EF513E">
        <w:rPr>
          <w:lang w:val="hu-HU"/>
        </w:rPr>
        <w:t>tulajdonságnév mellett láthat</w:t>
      </w:r>
      <w:r w:rsidR="0003375A">
        <w:rPr>
          <w:lang w:val="hu-HU"/>
        </w:rPr>
        <w:t>ó BootStrap ik</w:t>
      </w:r>
      <w:r w:rsidR="0070591F">
        <w:rPr>
          <w:lang w:val="hu-HU"/>
        </w:rPr>
        <w:t xml:space="preserve">on felelős az animáció </w:t>
      </w:r>
      <w:r w:rsidR="00487C11">
        <w:rPr>
          <w:lang w:val="hu-HU"/>
        </w:rPr>
        <w:t>aktiválásáért,</w:t>
      </w:r>
      <w:r w:rsidR="00B00D05">
        <w:rPr>
          <w:lang w:val="hu-HU"/>
        </w:rPr>
        <w:t xml:space="preserve"> ami a következ</w:t>
      </w:r>
      <w:r w:rsidR="00D20226">
        <w:rPr>
          <w:lang w:val="hu-HU"/>
        </w:rPr>
        <w:t>ő képen látható</w:t>
      </w:r>
      <w:r w:rsidR="00841C91">
        <w:rPr>
          <w:lang w:val="hu-HU"/>
        </w:rPr>
        <w:t>.</w:t>
      </w:r>
    </w:p>
    <w:p w14:paraId="237974FC" w14:textId="77777777" w:rsidR="00083AEA" w:rsidRDefault="00D20226" w:rsidP="00465382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58565150" wp14:editId="70BE9655">
            <wp:extent cx="659219" cy="502920"/>
            <wp:effectExtent l="0" t="0" r="7620" b="0"/>
            <wp:docPr id="511629854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29854" name="Kép 511629854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38" b="28063"/>
                    <a:stretch/>
                  </pic:blipFill>
                  <pic:spPr bwMode="auto">
                    <a:xfrm>
                      <a:off x="0" y="0"/>
                      <a:ext cx="687432" cy="524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hu-HU"/>
        </w:rPr>
        <w:t xml:space="preserve"> </w:t>
      </w:r>
    </w:p>
    <w:p w14:paraId="69D08A68" w14:textId="5AF27B85" w:rsidR="00D20226" w:rsidRDefault="00487C11" w:rsidP="00465382">
      <w:pPr>
        <w:rPr>
          <w:lang w:val="hu-HU"/>
        </w:rPr>
      </w:pPr>
      <w:r>
        <w:rPr>
          <w:lang w:val="hu-HU"/>
        </w:rPr>
        <w:t xml:space="preserve">Az ikonra </w:t>
      </w:r>
      <w:r w:rsidR="007E4766">
        <w:rPr>
          <w:lang w:val="hu-HU"/>
        </w:rPr>
        <w:t>kattintva megjelennek</w:t>
      </w:r>
      <w:r w:rsidR="00E17D58">
        <w:rPr>
          <w:lang w:val="hu-HU"/>
        </w:rPr>
        <w:t xml:space="preserve"> a jellemző tulajdonságok leírásai</w:t>
      </w:r>
      <w:r w:rsidR="00813665">
        <w:rPr>
          <w:lang w:val="hu-HU"/>
        </w:rPr>
        <w:t xml:space="preserve"> a következő k</w:t>
      </w:r>
      <w:r w:rsidR="001019AB">
        <w:rPr>
          <w:lang w:val="hu-HU"/>
        </w:rPr>
        <w:t>épeken láthatóak a beállítások</w:t>
      </w:r>
      <w:r w:rsidR="00996219">
        <w:rPr>
          <w:lang w:val="hu-HU"/>
        </w:rPr>
        <w:t>.</w:t>
      </w:r>
    </w:p>
    <w:p w14:paraId="7A61D2A4" w14:textId="74C2ECDB" w:rsidR="00CD776E" w:rsidRDefault="00CD776E" w:rsidP="00465382">
      <w:pPr>
        <w:rPr>
          <w:lang w:val="hu-HU"/>
        </w:rPr>
      </w:pPr>
      <w:r>
        <w:rPr>
          <w:lang w:val="hu-HU"/>
        </w:rPr>
        <w:t>JavaScript</w:t>
      </w:r>
    </w:p>
    <w:p w14:paraId="6D0BB266" w14:textId="362238D8" w:rsidR="00CD776E" w:rsidRDefault="00CD776E" w:rsidP="00465382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59EB8E5C" wp14:editId="4C59463F">
            <wp:extent cx="5743096" cy="697523"/>
            <wp:effectExtent l="0" t="0" r="0" b="7620"/>
            <wp:docPr id="1566688566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88566" name="Kép 1566688566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718"/>
                    <a:stretch/>
                  </pic:blipFill>
                  <pic:spPr bwMode="auto">
                    <a:xfrm>
                      <a:off x="0" y="0"/>
                      <a:ext cx="5860292" cy="711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956BD" w14:textId="65327B31" w:rsidR="00996219" w:rsidRDefault="0033151C" w:rsidP="00465382">
      <w:pPr>
        <w:rPr>
          <w:lang w:val="hu-HU"/>
        </w:rPr>
      </w:pPr>
      <w:r>
        <w:rPr>
          <w:lang w:val="hu-HU"/>
        </w:rPr>
        <w:t>HTML</w:t>
      </w:r>
    </w:p>
    <w:p w14:paraId="723242B8" w14:textId="7CD164F0" w:rsidR="0033151C" w:rsidRDefault="0033151C" w:rsidP="00465382">
      <w:pPr>
        <w:rPr>
          <w:lang w:val="hu-HU"/>
        </w:rPr>
      </w:pPr>
      <w:r>
        <w:rPr>
          <w:noProof/>
          <w:lang w:val="hu-HU"/>
        </w:rPr>
        <w:lastRenderedPageBreak/>
        <w:drawing>
          <wp:inline distT="0" distB="0" distL="0" distR="0" wp14:anchorId="081A501D" wp14:editId="20C1F224">
            <wp:extent cx="5274310" cy="2193290"/>
            <wp:effectExtent l="0" t="0" r="2540" b="0"/>
            <wp:docPr id="1178791446" name="Kép 8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91446" name="Kép 8" descr="A képen szöveg, képernyőkép látható&#10;&#10;Automatikusan generált leírás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D037" w14:textId="77777777" w:rsidR="00331437" w:rsidRDefault="00331437" w:rsidP="00331437">
      <w:pPr>
        <w:rPr>
          <w:lang w:val="hu-HU"/>
        </w:rPr>
      </w:pPr>
      <w:r>
        <w:rPr>
          <w:lang w:val="hu-HU"/>
        </w:rPr>
        <w:t>Az imént szemléltetett kódok mindegyike újra felhasználható, szabadon alakítható az aktuális projekthez mérten. Viszont nem szabad megfelejtkeznünk a változónevek átevezéséről az áltatunk használt nevekre.</w:t>
      </w:r>
    </w:p>
    <w:p w14:paraId="72845D3D" w14:textId="77777777" w:rsidR="00331437" w:rsidRDefault="00331437" w:rsidP="00465382">
      <w:pPr>
        <w:rPr>
          <w:lang w:val="hu-HU"/>
        </w:rPr>
      </w:pPr>
    </w:p>
    <w:p w14:paraId="686018DF" w14:textId="77777777" w:rsidR="00B00D05" w:rsidRDefault="00B00D05" w:rsidP="00465382">
      <w:pPr>
        <w:rPr>
          <w:lang w:val="hu-HU"/>
        </w:rPr>
      </w:pPr>
    </w:p>
    <w:p w14:paraId="4C149C25" w14:textId="5457AB59" w:rsidR="00C46CF5" w:rsidRDefault="00C46CF5" w:rsidP="00C46CF5">
      <w:pPr>
        <w:rPr>
          <w:lang w:val="hu-HU"/>
        </w:rPr>
      </w:pPr>
    </w:p>
    <w:p w14:paraId="68786563" w14:textId="7F03F2FD" w:rsidR="00C46CF5" w:rsidRDefault="00C46CF5" w:rsidP="00083AEA">
      <w:pPr>
        <w:pStyle w:val="Cm"/>
        <w:rPr>
          <w:sz w:val="28"/>
          <w:szCs w:val="28"/>
          <w:lang w:val="hu-HU"/>
        </w:rPr>
      </w:pPr>
      <w:r>
        <w:rPr>
          <w:lang w:val="hu-HU"/>
        </w:rPr>
        <w:t xml:space="preserve"> </w:t>
      </w:r>
      <w:bookmarkStart w:id="20" w:name="csap"/>
      <w:r w:rsidRPr="00264660">
        <w:rPr>
          <w:sz w:val="28"/>
          <w:szCs w:val="28"/>
          <w:lang w:val="hu-HU"/>
        </w:rPr>
        <w:t>Csapatinformációs oldal</w:t>
      </w:r>
      <w:bookmarkEnd w:id="20"/>
    </w:p>
    <w:p w14:paraId="02D09E90" w14:textId="77777777" w:rsidR="00922F8A" w:rsidRPr="00264660" w:rsidRDefault="00922F8A" w:rsidP="00083AEA">
      <w:pPr>
        <w:pStyle w:val="Cm"/>
        <w:rPr>
          <w:sz w:val="28"/>
          <w:szCs w:val="28"/>
          <w:lang w:val="hu-HU"/>
        </w:rPr>
      </w:pPr>
    </w:p>
    <w:p w14:paraId="5E7E0B5A" w14:textId="3C9B2E3F" w:rsidR="005D4017" w:rsidRDefault="004640A4" w:rsidP="003D153F">
      <w:pPr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>A fejlesztői csapat</w:t>
      </w:r>
      <w:r w:rsidR="004563E6">
        <w:rPr>
          <w:sz w:val="24"/>
          <w:szCs w:val="24"/>
          <w:lang w:val="hu-HU"/>
        </w:rPr>
        <w:t>ot bemutató oldal</w:t>
      </w:r>
      <w:r w:rsidR="00103E24">
        <w:rPr>
          <w:sz w:val="24"/>
          <w:szCs w:val="24"/>
          <w:lang w:val="hu-HU"/>
        </w:rPr>
        <w:t xml:space="preserve"> nem tartalmaz animáci</w:t>
      </w:r>
      <w:r w:rsidR="00750D2A">
        <w:rPr>
          <w:sz w:val="24"/>
          <w:szCs w:val="24"/>
          <w:lang w:val="hu-HU"/>
        </w:rPr>
        <w:t>ót csak a CSS Grid be</w:t>
      </w:r>
      <w:r w:rsidR="003E6E38">
        <w:rPr>
          <w:sz w:val="24"/>
          <w:szCs w:val="24"/>
          <w:lang w:val="hu-HU"/>
        </w:rPr>
        <w:t xml:space="preserve">állításokat mivel a csapat </w:t>
      </w:r>
      <w:r w:rsidR="00316083">
        <w:rPr>
          <w:sz w:val="24"/>
          <w:szCs w:val="24"/>
          <w:lang w:val="hu-HU"/>
        </w:rPr>
        <w:t xml:space="preserve">3 tagja (Pernyész Dániel, </w:t>
      </w:r>
      <w:r w:rsidR="00423149">
        <w:rPr>
          <w:sz w:val="24"/>
          <w:szCs w:val="24"/>
          <w:lang w:val="hu-HU"/>
        </w:rPr>
        <w:t>Tesszáry Péter, Bagi Péter</w:t>
      </w:r>
      <w:r w:rsidR="00274597">
        <w:rPr>
          <w:sz w:val="24"/>
          <w:szCs w:val="24"/>
          <w:lang w:val="hu-HU"/>
        </w:rPr>
        <w:t>)</w:t>
      </w:r>
      <w:r w:rsidR="00500ADC">
        <w:rPr>
          <w:sz w:val="24"/>
          <w:szCs w:val="24"/>
          <w:lang w:val="hu-HU"/>
        </w:rPr>
        <w:t xml:space="preserve">3 </w:t>
      </w:r>
      <w:r w:rsidR="005D4017">
        <w:rPr>
          <w:sz w:val="24"/>
          <w:szCs w:val="24"/>
          <w:lang w:val="hu-HU"/>
        </w:rPr>
        <w:t>külön-külön lév</w:t>
      </w:r>
      <w:r w:rsidR="00464A3D">
        <w:rPr>
          <w:sz w:val="24"/>
          <w:szCs w:val="24"/>
          <w:lang w:val="hu-HU"/>
        </w:rPr>
        <w:t xml:space="preserve">ő </w:t>
      </w:r>
      <w:r w:rsidR="005C7024">
        <w:rPr>
          <w:sz w:val="24"/>
          <w:szCs w:val="24"/>
          <w:lang w:val="hu-HU"/>
        </w:rPr>
        <w:t>„d</w:t>
      </w:r>
      <w:r w:rsidR="00464A3D">
        <w:rPr>
          <w:sz w:val="24"/>
          <w:szCs w:val="24"/>
          <w:lang w:val="hu-HU"/>
        </w:rPr>
        <w:t>oboz</w:t>
      </w:r>
      <w:r w:rsidR="005C7024">
        <w:rPr>
          <w:sz w:val="24"/>
          <w:szCs w:val="24"/>
          <w:lang w:val="hu-HU"/>
        </w:rPr>
        <w:t>ban”</w:t>
      </w:r>
      <w:r w:rsidR="00464A3D">
        <w:rPr>
          <w:sz w:val="24"/>
          <w:szCs w:val="24"/>
          <w:lang w:val="hu-HU"/>
        </w:rPr>
        <w:t xml:space="preserve"> kerülnek</w:t>
      </w:r>
      <w:r w:rsidR="00500ADC">
        <w:rPr>
          <w:sz w:val="24"/>
          <w:szCs w:val="24"/>
          <w:lang w:val="hu-HU"/>
        </w:rPr>
        <w:t xml:space="preserve"> </w:t>
      </w:r>
      <w:r w:rsidR="006B43C3">
        <w:rPr>
          <w:sz w:val="24"/>
          <w:szCs w:val="24"/>
          <w:lang w:val="hu-HU"/>
        </w:rPr>
        <w:t>bemutatásra,</w:t>
      </w:r>
      <w:r w:rsidR="00500ADC">
        <w:rPr>
          <w:sz w:val="24"/>
          <w:szCs w:val="24"/>
          <w:lang w:val="hu-HU"/>
        </w:rPr>
        <w:t xml:space="preserve"> ami tartalma</w:t>
      </w:r>
      <w:r w:rsidR="00300C70">
        <w:rPr>
          <w:sz w:val="24"/>
          <w:szCs w:val="24"/>
          <w:lang w:val="hu-HU"/>
        </w:rPr>
        <w:t>z egy képet és egy rövid bemutatkozást</w:t>
      </w:r>
      <w:r w:rsidR="006B43C3">
        <w:rPr>
          <w:sz w:val="24"/>
          <w:szCs w:val="24"/>
          <w:lang w:val="hu-HU"/>
        </w:rPr>
        <w:t>.</w:t>
      </w:r>
    </w:p>
    <w:p w14:paraId="36F714AE" w14:textId="5DE3B5A3" w:rsidR="006B43C3" w:rsidRDefault="006B43C3" w:rsidP="003D153F">
      <w:pPr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>A következ</w:t>
      </w:r>
      <w:r w:rsidR="00882CD1">
        <w:rPr>
          <w:sz w:val="24"/>
          <w:szCs w:val="24"/>
          <w:lang w:val="hu-HU"/>
        </w:rPr>
        <w:t>ő képeken látható a teljes CSS k</w:t>
      </w:r>
      <w:r w:rsidR="00E80F7C">
        <w:rPr>
          <w:sz w:val="24"/>
          <w:szCs w:val="24"/>
          <w:lang w:val="hu-HU"/>
        </w:rPr>
        <w:t>ód az oldalra szabottan</w:t>
      </w:r>
      <w:r w:rsidR="00E0330B">
        <w:rPr>
          <w:sz w:val="24"/>
          <w:szCs w:val="24"/>
          <w:lang w:val="hu-HU"/>
        </w:rPr>
        <w:t>.</w:t>
      </w:r>
    </w:p>
    <w:p w14:paraId="228CE636" w14:textId="7BAD7656" w:rsidR="00EB47FE" w:rsidRDefault="00FF77B4" w:rsidP="003D153F">
      <w:pPr>
        <w:rPr>
          <w:sz w:val="40"/>
          <w:szCs w:val="40"/>
          <w:lang w:val="hu-HU"/>
        </w:rPr>
      </w:pPr>
      <w:r>
        <w:rPr>
          <w:noProof/>
          <w:sz w:val="40"/>
          <w:szCs w:val="40"/>
          <w:lang w:val="hu-HU"/>
        </w:rPr>
        <w:drawing>
          <wp:inline distT="0" distB="0" distL="0" distR="0" wp14:anchorId="48A1C50A" wp14:editId="6180AEE2">
            <wp:extent cx="5274310" cy="2103120"/>
            <wp:effectExtent l="0" t="0" r="2540" b="0"/>
            <wp:docPr id="1686153779" name="Kép 9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53779" name="Kép 9" descr="A képen szöveg, képernyőkép, szoftver, Multimédiás szoftver látható&#10;&#10;Automatikusan generált leírás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4F28" w14:textId="42ED9FDD" w:rsidR="00FF77B4" w:rsidRDefault="00FF77B4" w:rsidP="003D153F">
      <w:pPr>
        <w:rPr>
          <w:sz w:val="40"/>
          <w:szCs w:val="40"/>
          <w:lang w:val="hu-HU"/>
        </w:rPr>
      </w:pPr>
      <w:r>
        <w:rPr>
          <w:noProof/>
          <w:sz w:val="40"/>
          <w:szCs w:val="40"/>
          <w:lang w:val="hu-HU"/>
        </w:rPr>
        <w:lastRenderedPageBreak/>
        <w:drawing>
          <wp:inline distT="0" distB="0" distL="0" distR="0" wp14:anchorId="311AB834" wp14:editId="6578AC8E">
            <wp:extent cx="5274310" cy="2499995"/>
            <wp:effectExtent l="0" t="0" r="2540" b="0"/>
            <wp:docPr id="508992407" name="Kép 10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92407" name="Kép 10" descr="A képen szöveg, képernyőkép látható&#10;&#10;Automatikusan generált leírás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7170" w14:textId="6266DBB8" w:rsidR="00FF77B4" w:rsidRDefault="00FF77B4" w:rsidP="003D153F">
      <w:pPr>
        <w:rPr>
          <w:sz w:val="40"/>
          <w:szCs w:val="40"/>
          <w:lang w:val="hu-HU"/>
        </w:rPr>
      </w:pPr>
      <w:r>
        <w:rPr>
          <w:noProof/>
          <w:sz w:val="40"/>
          <w:szCs w:val="40"/>
          <w:lang w:val="hu-HU"/>
        </w:rPr>
        <w:drawing>
          <wp:inline distT="0" distB="0" distL="0" distR="0" wp14:anchorId="1F081B9B" wp14:editId="4FF78365">
            <wp:extent cx="5274310" cy="1784350"/>
            <wp:effectExtent l="0" t="0" r="2540" b="6350"/>
            <wp:docPr id="168024237" name="Kép 11" descr="A képen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4237" name="Kép 11" descr="A képen képernyőkép, szöveg látható&#10;&#10;Automatikusan generált leírás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806E" w14:textId="280F4537" w:rsidR="004056E7" w:rsidRDefault="004056E7" w:rsidP="003D153F">
      <w:pPr>
        <w:rPr>
          <w:sz w:val="40"/>
          <w:szCs w:val="40"/>
          <w:lang w:val="hu-HU"/>
        </w:rPr>
      </w:pPr>
      <w:r>
        <w:rPr>
          <w:noProof/>
          <w:sz w:val="40"/>
          <w:szCs w:val="40"/>
          <w:lang w:val="hu-HU"/>
        </w:rPr>
        <w:drawing>
          <wp:inline distT="0" distB="0" distL="0" distR="0" wp14:anchorId="6CDF0AEC" wp14:editId="7F2BD782">
            <wp:extent cx="5274310" cy="1852295"/>
            <wp:effectExtent l="0" t="0" r="2540" b="0"/>
            <wp:docPr id="690981280" name="Kép 12" descr="A képen szöveg, képernyőkép, Multimédiás szoftver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81280" name="Kép 12" descr="A képen szöveg, képernyőkép, Multimédiás szoftver, szoftver látható&#10;&#10;Automatikusan generált leírás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3751" w14:textId="26D59157" w:rsidR="004056E7" w:rsidRDefault="00915C0D" w:rsidP="003D153F">
      <w:pPr>
        <w:rPr>
          <w:sz w:val="40"/>
          <w:szCs w:val="40"/>
          <w:lang w:val="hu-HU"/>
        </w:rPr>
      </w:pPr>
      <w:r>
        <w:rPr>
          <w:noProof/>
          <w:sz w:val="40"/>
          <w:szCs w:val="40"/>
          <w:lang w:val="hu-HU"/>
        </w:rPr>
        <w:drawing>
          <wp:inline distT="0" distB="0" distL="0" distR="0" wp14:anchorId="6A3586ED" wp14:editId="6010CA40">
            <wp:extent cx="5274310" cy="1824355"/>
            <wp:effectExtent l="0" t="0" r="2540" b="4445"/>
            <wp:docPr id="1544298383" name="Kép 13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98383" name="Kép 13" descr="A képen szöveg, képernyőkép látható&#10;&#10;Automatikusan generált leírás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CBCB" w14:textId="13EE97D1" w:rsidR="00915C0D" w:rsidRDefault="00915C0D" w:rsidP="003D153F">
      <w:pPr>
        <w:rPr>
          <w:sz w:val="40"/>
          <w:szCs w:val="40"/>
          <w:lang w:val="hu-HU"/>
        </w:rPr>
      </w:pPr>
      <w:r>
        <w:rPr>
          <w:noProof/>
          <w:sz w:val="40"/>
          <w:szCs w:val="40"/>
          <w:lang w:val="hu-HU"/>
        </w:rPr>
        <w:lastRenderedPageBreak/>
        <w:drawing>
          <wp:inline distT="0" distB="0" distL="0" distR="0" wp14:anchorId="4342F2AF" wp14:editId="5E1ED651">
            <wp:extent cx="5274310" cy="2531110"/>
            <wp:effectExtent l="0" t="0" r="2540" b="2540"/>
            <wp:docPr id="1020991751" name="Kép 14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991751" name="Kép 14" descr="A képen szöveg, képernyőkép látható&#10;&#10;Automatikusan generált leírás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D739" w14:textId="77777777" w:rsidR="001420B0" w:rsidRDefault="00DF6F85" w:rsidP="003D153F">
      <w:pPr>
        <w:rPr>
          <w:sz w:val="24"/>
          <w:szCs w:val="24"/>
          <w:lang w:val="hu-HU"/>
        </w:rPr>
      </w:pPr>
      <w:r w:rsidRPr="00934EDB">
        <w:rPr>
          <w:sz w:val="24"/>
          <w:szCs w:val="24"/>
          <w:lang w:val="hu-HU"/>
        </w:rPr>
        <w:t>A Grid be</w:t>
      </w:r>
      <w:r w:rsidR="00F70739" w:rsidRPr="00934EDB">
        <w:rPr>
          <w:sz w:val="24"/>
          <w:szCs w:val="24"/>
          <w:lang w:val="hu-HU"/>
        </w:rPr>
        <w:t xml:space="preserve">állításai az oldalra </w:t>
      </w:r>
      <w:r w:rsidR="00E01BA1" w:rsidRPr="00934EDB">
        <w:rPr>
          <w:sz w:val="24"/>
          <w:szCs w:val="24"/>
          <w:lang w:val="hu-HU"/>
        </w:rPr>
        <w:t>szabottak és minden kijelz</w:t>
      </w:r>
      <w:r w:rsidR="0063155B" w:rsidRPr="00934EDB">
        <w:rPr>
          <w:sz w:val="24"/>
          <w:szCs w:val="24"/>
          <w:lang w:val="hu-HU"/>
        </w:rPr>
        <w:t>őn esztétikusan jelennek meg.</w:t>
      </w:r>
    </w:p>
    <w:p w14:paraId="3AE2FBD0" w14:textId="5F46F9DF" w:rsidR="00DF6F85" w:rsidRDefault="00966504" w:rsidP="003D153F">
      <w:pPr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 xml:space="preserve"> </w:t>
      </w:r>
      <w:r w:rsidR="003B1D51">
        <w:rPr>
          <w:sz w:val="24"/>
          <w:szCs w:val="24"/>
          <w:lang w:val="hu-HU"/>
        </w:rPr>
        <w:t xml:space="preserve">Az adatok ennél az oldalnál </w:t>
      </w:r>
      <w:r w:rsidR="00E61C5E">
        <w:rPr>
          <w:sz w:val="24"/>
          <w:szCs w:val="24"/>
          <w:lang w:val="hu-HU"/>
        </w:rPr>
        <w:t>is egy json-szerverről jönn</w:t>
      </w:r>
      <w:r w:rsidR="00613AE9">
        <w:rPr>
          <w:sz w:val="24"/>
          <w:szCs w:val="24"/>
          <w:lang w:val="hu-HU"/>
        </w:rPr>
        <w:t>ek.</w:t>
      </w:r>
    </w:p>
    <w:p w14:paraId="7E708E4B" w14:textId="5A52B56D" w:rsidR="00181520" w:rsidRPr="00934EDB" w:rsidRDefault="00181520" w:rsidP="003D153F">
      <w:pPr>
        <w:rPr>
          <w:sz w:val="24"/>
          <w:szCs w:val="24"/>
          <w:lang w:val="hu-HU"/>
        </w:rPr>
      </w:pPr>
      <w:r>
        <w:rPr>
          <w:noProof/>
          <w:sz w:val="24"/>
          <w:szCs w:val="24"/>
          <w:lang w:val="hu-HU"/>
        </w:rPr>
        <w:drawing>
          <wp:inline distT="0" distB="0" distL="0" distR="0" wp14:anchorId="3206FF0D" wp14:editId="1E05C337">
            <wp:extent cx="5274310" cy="539261"/>
            <wp:effectExtent l="0" t="0" r="2540" b="0"/>
            <wp:docPr id="2111354158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54158" name="Kép 2111354158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05"/>
                    <a:stretch/>
                  </pic:blipFill>
                  <pic:spPr bwMode="auto">
                    <a:xfrm>
                      <a:off x="0" y="0"/>
                      <a:ext cx="5274310" cy="539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8B8CF" w14:textId="6F5A49B0" w:rsidR="00E32493" w:rsidRDefault="00E32493" w:rsidP="00C46CF5">
      <w:pPr>
        <w:rPr>
          <w:lang w:val="hu-HU"/>
        </w:rPr>
      </w:pPr>
    </w:p>
    <w:bookmarkStart w:id="21" w:name="kapcs"/>
    <w:p w14:paraId="411B71B8" w14:textId="75BF7F88" w:rsidR="00911AAC" w:rsidRDefault="003C238D" w:rsidP="00083AEA">
      <w:pPr>
        <w:pStyle w:val="Cm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fldChar w:fldCharType="begin"/>
      </w:r>
      <w:r>
        <w:rPr>
          <w:sz w:val="28"/>
          <w:szCs w:val="28"/>
          <w:lang w:val="hu-HU"/>
        </w:rPr>
        <w:instrText>HYPERLINK  \l "hat"</w:instrText>
      </w:r>
      <w:r>
        <w:rPr>
          <w:sz w:val="28"/>
          <w:szCs w:val="28"/>
          <w:lang w:val="hu-HU"/>
        </w:rPr>
      </w:r>
      <w:r>
        <w:rPr>
          <w:sz w:val="28"/>
          <w:szCs w:val="28"/>
          <w:lang w:val="hu-HU"/>
        </w:rPr>
        <w:fldChar w:fldCharType="separate"/>
      </w:r>
      <w:r w:rsidR="003E0780" w:rsidRPr="003C238D">
        <w:rPr>
          <w:rStyle w:val="Hiperhivatkozs"/>
          <w:sz w:val="28"/>
          <w:szCs w:val="28"/>
          <w:lang w:val="hu-HU"/>
        </w:rPr>
        <w:t>Kapcsolat</w:t>
      </w:r>
      <w:r w:rsidR="00911AAC" w:rsidRPr="003C238D">
        <w:rPr>
          <w:rStyle w:val="Hiperhivatkozs"/>
          <w:sz w:val="28"/>
          <w:szCs w:val="28"/>
          <w:lang w:val="hu-HU"/>
        </w:rPr>
        <w:t>i</w:t>
      </w:r>
      <w:r w:rsidR="003E0780" w:rsidRPr="003C238D">
        <w:rPr>
          <w:rStyle w:val="Hiperhivatkozs"/>
          <w:sz w:val="28"/>
          <w:szCs w:val="28"/>
          <w:lang w:val="hu-HU"/>
        </w:rPr>
        <w:t xml:space="preserve"> oldal</w:t>
      </w:r>
      <w:r>
        <w:rPr>
          <w:sz w:val="28"/>
          <w:szCs w:val="28"/>
          <w:lang w:val="hu-HU"/>
        </w:rPr>
        <w:fldChar w:fldCharType="end"/>
      </w:r>
    </w:p>
    <w:bookmarkEnd w:id="21"/>
    <w:p w14:paraId="440A00C2" w14:textId="77777777" w:rsidR="00922F8A" w:rsidRPr="00264660" w:rsidRDefault="00922F8A" w:rsidP="00083AEA">
      <w:pPr>
        <w:pStyle w:val="Cm"/>
        <w:rPr>
          <w:sz w:val="28"/>
          <w:szCs w:val="28"/>
          <w:lang w:val="hu-HU"/>
        </w:rPr>
      </w:pPr>
    </w:p>
    <w:p w14:paraId="785D7841" w14:textId="19EFEC6C" w:rsidR="005B6E54" w:rsidRDefault="00911AAC" w:rsidP="00911AAC">
      <w:pPr>
        <w:rPr>
          <w:sz w:val="24"/>
          <w:szCs w:val="24"/>
          <w:lang w:val="hu-HU"/>
        </w:rPr>
      </w:pPr>
      <w:r w:rsidRPr="00C819B3">
        <w:rPr>
          <w:sz w:val="24"/>
          <w:szCs w:val="24"/>
          <w:lang w:val="hu-HU"/>
        </w:rPr>
        <w:t xml:space="preserve">Az oldal első része CSS Grid </w:t>
      </w:r>
      <w:r w:rsidR="005F29C2" w:rsidRPr="00C819B3">
        <w:rPr>
          <w:sz w:val="24"/>
          <w:szCs w:val="24"/>
          <w:lang w:val="hu-HU"/>
        </w:rPr>
        <w:t>használ</w:t>
      </w:r>
      <w:r w:rsidR="005F29C2">
        <w:rPr>
          <w:sz w:val="24"/>
          <w:szCs w:val="24"/>
          <w:lang w:val="hu-HU"/>
        </w:rPr>
        <w:t>atával</w:t>
      </w:r>
      <w:r w:rsidR="005F29C2" w:rsidRPr="00C819B3">
        <w:rPr>
          <w:sz w:val="24"/>
          <w:szCs w:val="24"/>
          <w:lang w:val="hu-HU"/>
        </w:rPr>
        <w:t xml:space="preserve"> </w:t>
      </w:r>
      <w:r w:rsidR="005F29C2">
        <w:rPr>
          <w:sz w:val="24"/>
          <w:szCs w:val="24"/>
          <w:lang w:val="hu-HU"/>
        </w:rPr>
        <w:t>van</w:t>
      </w:r>
      <w:r w:rsidR="008B36C9">
        <w:rPr>
          <w:sz w:val="24"/>
          <w:szCs w:val="24"/>
          <w:lang w:val="hu-HU"/>
        </w:rPr>
        <w:t xml:space="preserve"> elhelyezve </w:t>
      </w:r>
      <w:r w:rsidR="00B2139E">
        <w:rPr>
          <w:sz w:val="24"/>
          <w:szCs w:val="24"/>
          <w:lang w:val="hu-HU"/>
        </w:rPr>
        <w:t xml:space="preserve">a „wraper” tetején </w:t>
      </w:r>
      <w:r w:rsidRPr="00C819B3">
        <w:rPr>
          <w:sz w:val="24"/>
          <w:szCs w:val="24"/>
          <w:lang w:val="hu-HU"/>
        </w:rPr>
        <w:t xml:space="preserve">ez a rész csak </w:t>
      </w:r>
      <w:r w:rsidR="00B2139E" w:rsidRPr="00C819B3">
        <w:rPr>
          <w:sz w:val="24"/>
          <w:szCs w:val="24"/>
          <w:lang w:val="hu-HU"/>
        </w:rPr>
        <w:t>információs</w:t>
      </w:r>
      <w:r w:rsidRPr="00C819B3">
        <w:rPr>
          <w:sz w:val="24"/>
          <w:szCs w:val="24"/>
          <w:lang w:val="hu-HU"/>
        </w:rPr>
        <w:t xml:space="preserve"> szerepet tölt be</w:t>
      </w:r>
      <w:r w:rsidR="007F621F">
        <w:rPr>
          <w:sz w:val="24"/>
          <w:szCs w:val="24"/>
          <w:lang w:val="hu-HU"/>
        </w:rPr>
        <w:t xml:space="preserve"> és minden </w:t>
      </w:r>
      <w:r w:rsidR="00EB0730">
        <w:rPr>
          <w:sz w:val="24"/>
          <w:szCs w:val="24"/>
          <w:lang w:val="hu-HU"/>
        </w:rPr>
        <w:t>kijelzőmére</w:t>
      </w:r>
      <w:r w:rsidR="005B6E54">
        <w:rPr>
          <w:sz w:val="24"/>
          <w:szCs w:val="24"/>
          <w:lang w:val="hu-HU"/>
        </w:rPr>
        <w:t>tnél</w:t>
      </w:r>
      <w:r w:rsidR="00EB0730">
        <w:rPr>
          <w:sz w:val="24"/>
          <w:szCs w:val="24"/>
          <w:lang w:val="hu-HU"/>
        </w:rPr>
        <w:t xml:space="preserve"> ott helyezkedik el</w:t>
      </w:r>
      <w:r w:rsidRPr="00C819B3">
        <w:rPr>
          <w:sz w:val="24"/>
          <w:szCs w:val="24"/>
          <w:lang w:val="hu-HU"/>
        </w:rPr>
        <w:t>.</w:t>
      </w:r>
    </w:p>
    <w:p w14:paraId="5A67BCFB" w14:textId="3965C658" w:rsidR="007F621F" w:rsidRDefault="00A7533F" w:rsidP="00911AAC">
      <w:pPr>
        <w:rPr>
          <w:sz w:val="24"/>
          <w:szCs w:val="24"/>
          <w:lang w:val="hu-HU"/>
        </w:rPr>
      </w:pPr>
      <w:r>
        <w:rPr>
          <w:noProof/>
          <w:sz w:val="24"/>
          <w:szCs w:val="24"/>
          <w:lang w:val="hu-HU"/>
        </w:rPr>
        <w:drawing>
          <wp:inline distT="0" distB="0" distL="0" distR="0" wp14:anchorId="5B207865" wp14:editId="27F87B29">
            <wp:extent cx="5528581" cy="334108"/>
            <wp:effectExtent l="0" t="0" r="0" b="8890"/>
            <wp:docPr id="138552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299" name="Kép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38" b="33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461" cy="33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02CCB" w14:textId="3C985167" w:rsidR="00911AAC" w:rsidRPr="00C819B3" w:rsidRDefault="00911AAC" w:rsidP="00911AAC">
      <w:pPr>
        <w:rPr>
          <w:sz w:val="24"/>
          <w:szCs w:val="24"/>
          <w:lang w:val="hu-HU"/>
        </w:rPr>
      </w:pPr>
      <w:r w:rsidRPr="00C819B3">
        <w:rPr>
          <w:sz w:val="24"/>
          <w:szCs w:val="24"/>
          <w:lang w:val="hu-HU"/>
        </w:rPr>
        <w:t xml:space="preserve">Ezután következik egy table tag ami display:flexre van állítva az ezt követő &lt;tr&gt; tag szintén display:flex amit </w:t>
      </w:r>
      <w:r w:rsidR="00F36AF1" w:rsidRPr="00C819B3">
        <w:rPr>
          <w:sz w:val="24"/>
          <w:szCs w:val="24"/>
          <w:lang w:val="hu-HU"/>
        </w:rPr>
        <w:t>közre zár</w:t>
      </w:r>
      <w:r w:rsidRPr="00C819B3">
        <w:rPr>
          <w:sz w:val="24"/>
          <w:szCs w:val="24"/>
          <w:lang w:val="hu-HU"/>
        </w:rPr>
        <w:t xml:space="preserve"> a display:flex &lt;th&gt; ez biztosítja hogy minden </w:t>
      </w:r>
      <w:r w:rsidR="00231988">
        <w:rPr>
          <w:sz w:val="24"/>
          <w:szCs w:val="24"/>
          <w:lang w:val="hu-HU"/>
        </w:rPr>
        <w:t>kijelzőméreten</w:t>
      </w:r>
      <w:r w:rsidRPr="00C819B3">
        <w:rPr>
          <w:sz w:val="24"/>
          <w:szCs w:val="24"/>
          <w:lang w:val="hu-HU"/>
        </w:rPr>
        <w:t xml:space="preserve"> középen legyen a táblázat.Ez a táblázat tartalmazza a csapattagok neveit ami egy &lt;a&gt; tag-ben található a kiválasztott névre kattintva megnyílik az e-mail kliensünk és azonnal írhatük </w:t>
      </w:r>
      <w:r w:rsidR="004A31F7" w:rsidRPr="00C819B3">
        <w:rPr>
          <w:sz w:val="24"/>
          <w:szCs w:val="24"/>
          <w:lang w:val="hu-HU"/>
        </w:rPr>
        <w:t>üzenetet</w:t>
      </w:r>
      <w:r w:rsidRPr="00C819B3">
        <w:rPr>
          <w:sz w:val="24"/>
          <w:szCs w:val="24"/>
          <w:lang w:val="hu-HU"/>
        </w:rPr>
        <w:t xml:space="preserve"> az &lt;a&gt; tag-ben megadott „mailto” propert</w:t>
      </w:r>
      <w:r w:rsidR="00C06243" w:rsidRPr="00C819B3">
        <w:rPr>
          <w:sz w:val="24"/>
          <w:szCs w:val="24"/>
          <w:lang w:val="hu-HU"/>
        </w:rPr>
        <w:t xml:space="preserve">y </w:t>
      </w:r>
      <w:r w:rsidRPr="00C819B3">
        <w:rPr>
          <w:sz w:val="24"/>
          <w:szCs w:val="24"/>
          <w:lang w:val="hu-HU"/>
        </w:rPr>
        <w:t>segítségével.</w:t>
      </w:r>
    </w:p>
    <w:p w14:paraId="736024AD" w14:textId="157C3B41" w:rsidR="00FD01E0" w:rsidRDefault="00911AAC" w:rsidP="00911AAC">
      <w:pPr>
        <w:rPr>
          <w:sz w:val="24"/>
          <w:szCs w:val="24"/>
          <w:lang w:val="hu-HU"/>
        </w:rPr>
      </w:pPr>
      <w:r w:rsidRPr="00C819B3">
        <w:rPr>
          <w:sz w:val="24"/>
          <w:szCs w:val="24"/>
          <w:lang w:val="hu-HU"/>
        </w:rPr>
        <w:t xml:space="preserve">A következő képeken </w:t>
      </w:r>
      <w:r w:rsidR="00C06243" w:rsidRPr="00C819B3">
        <w:rPr>
          <w:sz w:val="24"/>
          <w:szCs w:val="24"/>
          <w:lang w:val="hu-HU"/>
        </w:rPr>
        <w:t>láthatóak</w:t>
      </w:r>
      <w:r w:rsidRPr="00C819B3">
        <w:rPr>
          <w:sz w:val="24"/>
          <w:szCs w:val="24"/>
          <w:lang w:val="hu-HU"/>
        </w:rPr>
        <w:t xml:space="preserve"> a </w:t>
      </w:r>
      <w:r w:rsidR="00B77E37">
        <w:rPr>
          <w:sz w:val="24"/>
          <w:szCs w:val="24"/>
          <w:lang w:val="hu-HU"/>
        </w:rPr>
        <w:t>HTML</w:t>
      </w:r>
      <w:r w:rsidR="0038076F">
        <w:rPr>
          <w:sz w:val="24"/>
          <w:szCs w:val="24"/>
          <w:lang w:val="hu-HU"/>
        </w:rPr>
        <w:t xml:space="preserve"> rész és a hozzá tartozó </w:t>
      </w:r>
      <w:r w:rsidR="005D0E16">
        <w:rPr>
          <w:sz w:val="24"/>
          <w:szCs w:val="24"/>
          <w:lang w:val="hu-HU"/>
        </w:rPr>
        <w:t>CSS beállítás</w:t>
      </w:r>
      <w:r w:rsidR="00FD01E0">
        <w:rPr>
          <w:sz w:val="24"/>
          <w:szCs w:val="24"/>
          <w:lang w:val="hu-HU"/>
        </w:rPr>
        <w:t>.</w:t>
      </w:r>
    </w:p>
    <w:p w14:paraId="7D91F9BD" w14:textId="195DBBD6" w:rsidR="00FD01E0" w:rsidRDefault="00FD01E0" w:rsidP="00911AAC">
      <w:pPr>
        <w:rPr>
          <w:sz w:val="24"/>
          <w:szCs w:val="24"/>
          <w:lang w:val="hu-HU"/>
        </w:rPr>
      </w:pPr>
      <w:r>
        <w:rPr>
          <w:noProof/>
          <w:sz w:val="24"/>
          <w:szCs w:val="24"/>
          <w:lang w:val="hu-HU"/>
        </w:rPr>
        <w:lastRenderedPageBreak/>
        <w:drawing>
          <wp:inline distT="0" distB="0" distL="0" distR="0" wp14:anchorId="6CC716F1" wp14:editId="05580D60">
            <wp:extent cx="5274310" cy="845185"/>
            <wp:effectExtent l="0" t="0" r="2540" b="0"/>
            <wp:docPr id="1886216432" name="Kép 2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16432" name="Kép 2" descr="A képen szöveg, képernyőkép, Betűtípus látható&#10;&#10;Automatikusan generált leírás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DDD9" w14:textId="77777777" w:rsidR="00E95D45" w:rsidRDefault="00B864AE" w:rsidP="00911AAC">
      <w:pPr>
        <w:rPr>
          <w:lang w:val="hu-HU"/>
        </w:rPr>
      </w:pPr>
      <w:r>
        <w:rPr>
          <w:noProof/>
          <w:sz w:val="24"/>
          <w:szCs w:val="24"/>
          <w:lang w:val="hu-HU"/>
        </w:rPr>
        <w:drawing>
          <wp:inline distT="0" distB="0" distL="0" distR="0" wp14:anchorId="388AE29F" wp14:editId="60D92472">
            <wp:extent cx="5274310" cy="2533650"/>
            <wp:effectExtent l="0" t="0" r="2540" b="0"/>
            <wp:docPr id="406748777" name="Kép 3" descr="A képen képernyőkép, szöveg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48777" name="Kép 3" descr="A képen képernyőkép, szöveg, Multimédiás szoftver látható&#10;&#10;Automatikusan generált leírás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2E20" w14:textId="5BC687BE" w:rsidR="00C06243" w:rsidRPr="005843C3" w:rsidRDefault="00740323" w:rsidP="00911AAC">
      <w:pPr>
        <w:rPr>
          <w:lang w:val="hu-HU"/>
        </w:rPr>
      </w:pPr>
      <w:r>
        <w:rPr>
          <w:lang w:val="hu-HU"/>
        </w:rPr>
        <w:t>Továbbá az oldalon találha</w:t>
      </w:r>
      <w:r w:rsidR="009F658C">
        <w:rPr>
          <w:lang w:val="hu-HU"/>
        </w:rPr>
        <w:t>tó adatok egy json-serverr</w:t>
      </w:r>
      <w:r w:rsidR="004E48AA">
        <w:rPr>
          <w:lang w:val="hu-HU"/>
        </w:rPr>
        <w:t xml:space="preserve">ől jönnek az </w:t>
      </w:r>
      <w:r w:rsidR="00AE20E3">
        <w:rPr>
          <w:lang w:val="hu-HU"/>
        </w:rPr>
        <w:t>előbbiekben</w:t>
      </w:r>
      <w:r w:rsidR="004E48AA">
        <w:rPr>
          <w:lang w:val="hu-HU"/>
        </w:rPr>
        <w:t xml:space="preserve"> ismertetett módon.</w:t>
      </w:r>
      <w:r w:rsidR="006A16D4">
        <w:rPr>
          <w:lang w:val="hu-HU"/>
        </w:rPr>
        <w:t xml:space="preserve"> </w:t>
      </w:r>
    </w:p>
    <w:p w14:paraId="45411626" w14:textId="77777777" w:rsidR="00911AAC" w:rsidRPr="00911AAC" w:rsidRDefault="00911AAC" w:rsidP="00911AAC">
      <w:pPr>
        <w:rPr>
          <w:lang w:val="hu-HU"/>
        </w:rPr>
      </w:pPr>
    </w:p>
    <w:p w14:paraId="65409F4A" w14:textId="276BF346" w:rsidR="003E0780" w:rsidRDefault="003E0780" w:rsidP="00F6677A">
      <w:pPr>
        <w:tabs>
          <w:tab w:val="left" w:pos="5748"/>
        </w:tabs>
        <w:rPr>
          <w:lang w:val="hu-HU"/>
        </w:rPr>
      </w:pPr>
    </w:p>
    <w:p w14:paraId="2A9069AA" w14:textId="77777777" w:rsidR="00F669E7" w:rsidRDefault="00F669E7" w:rsidP="00083AEA">
      <w:pPr>
        <w:pStyle w:val="Cm"/>
        <w:rPr>
          <w:sz w:val="28"/>
          <w:szCs w:val="28"/>
          <w:lang w:val="hu-HU"/>
        </w:rPr>
      </w:pPr>
    </w:p>
    <w:p w14:paraId="03DCCA36" w14:textId="77777777" w:rsidR="00F669E7" w:rsidRDefault="00F669E7" w:rsidP="00083AEA">
      <w:pPr>
        <w:pStyle w:val="Cm"/>
        <w:rPr>
          <w:sz w:val="28"/>
          <w:szCs w:val="28"/>
          <w:lang w:val="hu-HU"/>
        </w:rPr>
      </w:pPr>
    </w:p>
    <w:bookmarkStart w:id="22" w:name="letinf"/>
    <w:p w14:paraId="4EE20E03" w14:textId="44CEB306" w:rsidR="00CE5995" w:rsidRPr="00F618AF" w:rsidRDefault="00F618AF" w:rsidP="00083AEA">
      <w:pPr>
        <w:pStyle w:val="Cm"/>
        <w:rPr>
          <w:rStyle w:val="Hiperhivatkozs"/>
          <w:sz w:val="28"/>
          <w:szCs w:val="28"/>
          <w:lang w:val="hu-HU"/>
        </w:rPr>
      </w:pPr>
      <w:r>
        <w:rPr>
          <w:sz w:val="28"/>
          <w:szCs w:val="28"/>
          <w:lang w:val="hu-HU"/>
        </w:rPr>
        <w:fldChar w:fldCharType="begin"/>
      </w:r>
      <w:r>
        <w:rPr>
          <w:sz w:val="28"/>
          <w:szCs w:val="28"/>
          <w:lang w:val="hu-HU"/>
        </w:rPr>
        <w:instrText>HYPERLINK  \l "het"</w:instrText>
      </w:r>
      <w:r>
        <w:rPr>
          <w:sz w:val="28"/>
          <w:szCs w:val="28"/>
          <w:lang w:val="hu-HU"/>
        </w:rPr>
      </w:r>
      <w:r>
        <w:rPr>
          <w:sz w:val="28"/>
          <w:szCs w:val="28"/>
          <w:lang w:val="hu-HU"/>
        </w:rPr>
        <w:fldChar w:fldCharType="separate"/>
      </w:r>
      <w:r w:rsidR="00CE5995" w:rsidRPr="00F618AF">
        <w:rPr>
          <w:rStyle w:val="Hiperhivatkozs"/>
          <w:sz w:val="28"/>
          <w:szCs w:val="28"/>
          <w:lang w:val="hu-HU"/>
        </w:rPr>
        <w:t>Letöltési információk oldal</w:t>
      </w:r>
    </w:p>
    <w:bookmarkEnd w:id="22"/>
    <w:p w14:paraId="2F8048F7" w14:textId="14858581" w:rsidR="00922F8A" w:rsidRPr="00264660" w:rsidRDefault="00F618AF" w:rsidP="00083AEA">
      <w:pPr>
        <w:pStyle w:val="Cm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fldChar w:fldCharType="end"/>
      </w:r>
    </w:p>
    <w:p w14:paraId="3FA5AEA2" w14:textId="35D34296" w:rsidR="00545C0D" w:rsidRDefault="00CE5995" w:rsidP="00CE5995">
      <w:pPr>
        <w:rPr>
          <w:sz w:val="24"/>
          <w:szCs w:val="24"/>
          <w:lang w:val="hu-HU"/>
        </w:rPr>
      </w:pPr>
      <w:r w:rsidRPr="00C819B3">
        <w:rPr>
          <w:sz w:val="24"/>
          <w:szCs w:val="24"/>
          <w:lang w:val="hu-HU"/>
        </w:rPr>
        <w:t>A letöltés oldalon található a szoftvercsomag gépigényére vonatkozó információk</w:t>
      </w:r>
      <w:r w:rsidR="00D5647C">
        <w:rPr>
          <w:sz w:val="24"/>
          <w:szCs w:val="24"/>
          <w:lang w:val="hu-HU"/>
        </w:rPr>
        <w:t xml:space="preserve"> </w:t>
      </w:r>
      <w:r w:rsidR="00DA04DF">
        <w:rPr>
          <w:sz w:val="24"/>
          <w:szCs w:val="24"/>
          <w:lang w:val="hu-HU"/>
        </w:rPr>
        <w:t xml:space="preserve">egy táblázatban foglalnak </w:t>
      </w:r>
      <w:r w:rsidR="00394C3A">
        <w:rPr>
          <w:sz w:val="24"/>
          <w:szCs w:val="24"/>
          <w:lang w:val="hu-HU"/>
        </w:rPr>
        <w:t>helyet,</w:t>
      </w:r>
      <w:r w:rsidR="00E37C8D">
        <w:rPr>
          <w:sz w:val="24"/>
          <w:szCs w:val="24"/>
          <w:lang w:val="hu-HU"/>
        </w:rPr>
        <w:t xml:space="preserve"> amelynek első része</w:t>
      </w:r>
      <w:r w:rsidR="00E002C2">
        <w:rPr>
          <w:sz w:val="24"/>
          <w:szCs w:val="24"/>
          <w:lang w:val="hu-HU"/>
        </w:rPr>
        <w:t xml:space="preserve"> a „Gépigény” hár</w:t>
      </w:r>
      <w:r w:rsidR="00E73194">
        <w:rPr>
          <w:sz w:val="24"/>
          <w:szCs w:val="24"/>
          <w:lang w:val="hu-HU"/>
        </w:rPr>
        <w:t>om sort foglal el</w:t>
      </w:r>
      <w:r w:rsidR="00A646E0">
        <w:rPr>
          <w:sz w:val="24"/>
          <w:szCs w:val="24"/>
          <w:lang w:val="hu-HU"/>
        </w:rPr>
        <w:t xml:space="preserve"> ez a sorok </w:t>
      </w:r>
      <w:r w:rsidR="00DC2263">
        <w:rPr>
          <w:sz w:val="24"/>
          <w:szCs w:val="24"/>
          <w:lang w:val="hu-HU"/>
        </w:rPr>
        <w:t>összevonásával érhet</w:t>
      </w:r>
      <w:r w:rsidR="000C70E1">
        <w:rPr>
          <w:sz w:val="24"/>
          <w:szCs w:val="24"/>
          <w:lang w:val="hu-HU"/>
        </w:rPr>
        <w:t>ő el (rowspan).</w:t>
      </w:r>
    </w:p>
    <w:p w14:paraId="6D8848A7" w14:textId="6F677113" w:rsidR="00BD5043" w:rsidRDefault="00BD5043" w:rsidP="00CE5995">
      <w:pPr>
        <w:rPr>
          <w:sz w:val="24"/>
          <w:szCs w:val="24"/>
          <w:lang w:val="hu-HU"/>
        </w:rPr>
      </w:pPr>
      <w:r>
        <w:rPr>
          <w:noProof/>
          <w:sz w:val="24"/>
          <w:szCs w:val="24"/>
          <w:lang w:val="hu-HU"/>
        </w:rPr>
        <w:drawing>
          <wp:inline distT="0" distB="0" distL="0" distR="0" wp14:anchorId="6E69C8A8" wp14:editId="001FD91F">
            <wp:extent cx="5274310" cy="869950"/>
            <wp:effectExtent l="0" t="0" r="2540" b="6350"/>
            <wp:docPr id="1889876959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76959" name="Kép 188987695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04D5" w14:textId="12D55150" w:rsidR="008821E9" w:rsidRDefault="008821E9" w:rsidP="00CE5995">
      <w:pPr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 xml:space="preserve">Az </w:t>
      </w:r>
      <w:r w:rsidR="00AA26E4">
        <w:rPr>
          <w:sz w:val="24"/>
          <w:szCs w:val="24"/>
          <w:lang w:val="hu-HU"/>
        </w:rPr>
        <w:t>ezalatt</w:t>
      </w:r>
      <w:r>
        <w:rPr>
          <w:sz w:val="24"/>
          <w:szCs w:val="24"/>
          <w:lang w:val="hu-HU"/>
        </w:rPr>
        <w:t xml:space="preserve"> található </w:t>
      </w:r>
      <w:r w:rsidR="00AA26E4">
        <w:rPr>
          <w:sz w:val="24"/>
          <w:szCs w:val="24"/>
          <w:lang w:val="hu-HU"/>
        </w:rPr>
        <w:t>„Letöltés</w:t>
      </w:r>
      <w:r w:rsidR="00887701">
        <w:rPr>
          <w:sz w:val="24"/>
          <w:szCs w:val="24"/>
          <w:lang w:val="hu-HU"/>
        </w:rPr>
        <w:t xml:space="preserve">” gomb egy </w:t>
      </w:r>
      <w:r w:rsidR="00887701" w:rsidRPr="00C819B3">
        <w:rPr>
          <w:sz w:val="24"/>
          <w:szCs w:val="24"/>
          <w:lang w:val="hu-HU"/>
        </w:rPr>
        <w:t>&lt;RouterLink&gt;</w:t>
      </w:r>
      <w:r w:rsidR="00683BDC">
        <w:rPr>
          <w:sz w:val="24"/>
          <w:szCs w:val="24"/>
          <w:lang w:val="hu-HU"/>
        </w:rPr>
        <w:t xml:space="preserve"> amely átnavigál az operáci</w:t>
      </w:r>
      <w:r w:rsidR="00394380">
        <w:rPr>
          <w:sz w:val="24"/>
          <w:szCs w:val="24"/>
          <w:lang w:val="hu-HU"/>
        </w:rPr>
        <w:t xml:space="preserve">ós rendszer választása </w:t>
      </w:r>
      <w:r w:rsidR="00E315B0">
        <w:rPr>
          <w:sz w:val="24"/>
          <w:szCs w:val="24"/>
          <w:lang w:val="hu-HU"/>
        </w:rPr>
        <w:t>oldalra,</w:t>
      </w:r>
      <w:r w:rsidR="00394380">
        <w:rPr>
          <w:sz w:val="24"/>
          <w:szCs w:val="24"/>
          <w:lang w:val="hu-HU"/>
        </w:rPr>
        <w:t xml:space="preserve"> amely alapértelmezés szerint nem láthat</w:t>
      </w:r>
      <w:r w:rsidR="00E315B0">
        <w:rPr>
          <w:sz w:val="24"/>
          <w:szCs w:val="24"/>
          <w:lang w:val="hu-HU"/>
        </w:rPr>
        <w:t>ó.</w:t>
      </w:r>
    </w:p>
    <w:p w14:paraId="06B2E7B5" w14:textId="7793C946" w:rsidR="00574E60" w:rsidRPr="00CE5AB0" w:rsidRDefault="003E1196" w:rsidP="00CE5995">
      <w:pPr>
        <w:rPr>
          <w:sz w:val="24"/>
          <w:szCs w:val="24"/>
          <w:lang w:val="hu-HU"/>
        </w:rPr>
      </w:pPr>
      <w:r>
        <w:rPr>
          <w:noProof/>
          <w:sz w:val="24"/>
          <w:szCs w:val="24"/>
          <w:lang w:val="hu-HU"/>
        </w:rPr>
        <w:lastRenderedPageBreak/>
        <w:t>wss</w:t>
      </w:r>
      <w:r w:rsidR="00763925">
        <w:rPr>
          <w:noProof/>
          <w:sz w:val="24"/>
          <w:szCs w:val="24"/>
          <w:lang w:val="hu-HU"/>
        </w:rPr>
        <w:drawing>
          <wp:inline distT="0" distB="0" distL="0" distR="0" wp14:anchorId="14492E36" wp14:editId="74807BF2">
            <wp:extent cx="5274310" cy="627184"/>
            <wp:effectExtent l="0" t="0" r="2540" b="1905"/>
            <wp:docPr id="152052045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2045" name="Kép 15205204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004" cy="62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3" w:name="opv"/>
    <w:p w14:paraId="5D7C6758" w14:textId="208B3C12" w:rsidR="00DE1A07" w:rsidRDefault="002211F9" w:rsidP="00083AEA">
      <w:pPr>
        <w:pStyle w:val="Cm"/>
        <w:rPr>
          <w:sz w:val="28"/>
          <w:szCs w:val="28"/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>HYPERLINK  \l "nyolc"</w:instrText>
      </w:r>
      <w:r>
        <w:rPr>
          <w:lang w:val="hu-HU"/>
        </w:rPr>
      </w:r>
      <w:r>
        <w:rPr>
          <w:lang w:val="hu-HU"/>
        </w:rPr>
        <w:fldChar w:fldCharType="separate"/>
      </w:r>
      <w:r w:rsidR="00574E60" w:rsidRPr="002211F9">
        <w:rPr>
          <w:rStyle w:val="Hiperhivatkozs"/>
          <w:lang w:val="hu-HU"/>
        </w:rPr>
        <w:t xml:space="preserve"> </w:t>
      </w:r>
      <w:r w:rsidR="00574E60" w:rsidRPr="002211F9">
        <w:rPr>
          <w:rStyle w:val="Hiperhivatkozs"/>
          <w:sz w:val="28"/>
          <w:szCs w:val="28"/>
          <w:lang w:val="hu-HU"/>
        </w:rPr>
        <w:t>Operációs re</w:t>
      </w:r>
      <w:r w:rsidR="00DE1A07" w:rsidRPr="002211F9">
        <w:rPr>
          <w:rStyle w:val="Hiperhivatkozs"/>
          <w:sz w:val="28"/>
          <w:szCs w:val="28"/>
          <w:lang w:val="hu-HU"/>
        </w:rPr>
        <w:t>ndszer választás</w:t>
      </w:r>
      <w:r>
        <w:rPr>
          <w:lang w:val="hu-HU"/>
        </w:rPr>
        <w:fldChar w:fldCharType="end"/>
      </w:r>
    </w:p>
    <w:bookmarkEnd w:id="23"/>
    <w:p w14:paraId="175118DE" w14:textId="77777777" w:rsidR="00922F8A" w:rsidRPr="00264660" w:rsidRDefault="00922F8A" w:rsidP="00083AEA">
      <w:pPr>
        <w:pStyle w:val="Cm"/>
        <w:rPr>
          <w:sz w:val="28"/>
          <w:szCs w:val="28"/>
          <w:lang w:val="hu-HU"/>
        </w:rPr>
      </w:pPr>
    </w:p>
    <w:p w14:paraId="18EFAB0C" w14:textId="77777777" w:rsidR="007D504F" w:rsidRDefault="00DE1A07" w:rsidP="00DE1A07">
      <w:pPr>
        <w:rPr>
          <w:sz w:val="24"/>
          <w:szCs w:val="24"/>
          <w:lang w:val="hu-HU"/>
        </w:rPr>
      </w:pPr>
      <w:r w:rsidRPr="00C819B3">
        <w:rPr>
          <w:sz w:val="24"/>
          <w:szCs w:val="24"/>
          <w:lang w:val="hu-HU"/>
        </w:rPr>
        <w:t xml:space="preserve">A megfelelő </w:t>
      </w:r>
      <w:r w:rsidR="00DF4F58">
        <w:rPr>
          <w:sz w:val="24"/>
          <w:szCs w:val="24"/>
          <w:lang w:val="hu-HU"/>
        </w:rPr>
        <w:t xml:space="preserve">operációs </w:t>
      </w:r>
      <w:r w:rsidR="00756688">
        <w:rPr>
          <w:sz w:val="24"/>
          <w:szCs w:val="24"/>
          <w:lang w:val="hu-HU"/>
        </w:rPr>
        <w:t xml:space="preserve">rendszer </w:t>
      </w:r>
      <w:r w:rsidR="00756688" w:rsidRPr="00C819B3">
        <w:rPr>
          <w:sz w:val="24"/>
          <w:szCs w:val="24"/>
          <w:lang w:val="hu-HU"/>
        </w:rPr>
        <w:t>letöltésére</w:t>
      </w:r>
      <w:r w:rsidRPr="00C819B3">
        <w:rPr>
          <w:sz w:val="24"/>
          <w:szCs w:val="24"/>
          <w:lang w:val="hu-HU"/>
        </w:rPr>
        <w:t xml:space="preserve"> szolgáló oldal akkor jelenik meg mikor a letöltés oldalon lévő „Letöltés” feliratú gombra kattintunk. Az oldalon felsorolt </w:t>
      </w:r>
      <w:r w:rsidR="002302C0">
        <w:rPr>
          <w:sz w:val="24"/>
          <w:szCs w:val="24"/>
          <w:lang w:val="hu-HU"/>
        </w:rPr>
        <w:t>operációs rendszer</w:t>
      </w:r>
      <w:r w:rsidRPr="00C819B3">
        <w:rPr>
          <w:sz w:val="24"/>
          <w:szCs w:val="24"/>
          <w:lang w:val="hu-HU"/>
        </w:rPr>
        <w:t xml:space="preserve"> változatok egy-egy &lt;RoterLink&gt; elemben vannak elhelyezve, amik kattintás után a főoldalra irányítanak vissza. A kódok az alábbiakban tekinthetők meg.</w:t>
      </w:r>
    </w:p>
    <w:p w14:paraId="796E648B" w14:textId="5D8ECFB9" w:rsidR="00DE1A07" w:rsidRPr="00D4722B" w:rsidRDefault="00F22389" w:rsidP="00DE1A07">
      <w:pPr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br/>
      </w:r>
      <w:r>
        <w:rPr>
          <w:noProof/>
          <w:sz w:val="24"/>
          <w:szCs w:val="24"/>
          <w:lang w:val="hu-HU"/>
        </w:rPr>
        <w:drawing>
          <wp:inline distT="0" distB="0" distL="0" distR="0" wp14:anchorId="7E7004A4" wp14:editId="20EE6409">
            <wp:extent cx="5274310" cy="998220"/>
            <wp:effectExtent l="0" t="0" r="2540" b="0"/>
            <wp:docPr id="22409499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94998" name="Kép 22409499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4" w:name="footer"/>
    <w:p w14:paraId="0D8C5924" w14:textId="6B89827F" w:rsidR="00804E03" w:rsidRDefault="00A541CD" w:rsidP="00083AEA">
      <w:pPr>
        <w:pStyle w:val="Cm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fldChar w:fldCharType="begin"/>
      </w:r>
      <w:r>
        <w:rPr>
          <w:sz w:val="28"/>
          <w:szCs w:val="28"/>
          <w:lang w:val="hu-HU"/>
        </w:rPr>
        <w:instrText>HYPERLINK  \l "kilenc"</w:instrText>
      </w:r>
      <w:r>
        <w:rPr>
          <w:sz w:val="28"/>
          <w:szCs w:val="28"/>
          <w:lang w:val="hu-HU"/>
        </w:rPr>
      </w:r>
      <w:r>
        <w:rPr>
          <w:sz w:val="28"/>
          <w:szCs w:val="28"/>
          <w:lang w:val="hu-HU"/>
        </w:rPr>
        <w:fldChar w:fldCharType="separate"/>
      </w:r>
      <w:r w:rsidR="00804E03" w:rsidRPr="00A541CD">
        <w:rPr>
          <w:rStyle w:val="Hiperhivatkozs"/>
          <w:sz w:val="28"/>
          <w:szCs w:val="28"/>
          <w:lang w:val="hu-HU"/>
        </w:rPr>
        <w:t>Footer rész</w:t>
      </w:r>
      <w:r>
        <w:rPr>
          <w:sz w:val="28"/>
          <w:szCs w:val="28"/>
          <w:lang w:val="hu-HU"/>
        </w:rPr>
        <w:fldChar w:fldCharType="end"/>
      </w:r>
    </w:p>
    <w:bookmarkEnd w:id="24"/>
    <w:p w14:paraId="63C4A41D" w14:textId="77777777" w:rsidR="00922F8A" w:rsidRPr="00264660" w:rsidRDefault="00922F8A" w:rsidP="00083AEA">
      <w:pPr>
        <w:pStyle w:val="Cm"/>
        <w:rPr>
          <w:sz w:val="28"/>
          <w:szCs w:val="28"/>
          <w:lang w:val="hu-HU"/>
        </w:rPr>
      </w:pPr>
    </w:p>
    <w:p w14:paraId="0A419032" w14:textId="116EDC01" w:rsidR="00804E03" w:rsidRDefault="00804E03" w:rsidP="00804E03">
      <w:pPr>
        <w:rPr>
          <w:sz w:val="24"/>
          <w:szCs w:val="24"/>
          <w:lang w:val="hu-HU"/>
        </w:rPr>
      </w:pPr>
      <w:r w:rsidRPr="00C819B3">
        <w:rPr>
          <w:sz w:val="24"/>
          <w:szCs w:val="24"/>
          <w:lang w:val="hu-HU"/>
        </w:rPr>
        <w:t>A Footer rész minden oldalon azonosan megjelenik a lábléc tartalmazza a logót és egy rövid szöveget</w:t>
      </w:r>
      <w:r w:rsidR="00C44BC8" w:rsidRPr="00C819B3">
        <w:rPr>
          <w:sz w:val="24"/>
          <w:szCs w:val="24"/>
          <w:lang w:val="hu-HU"/>
        </w:rPr>
        <w:t xml:space="preserve"> a responsitvitás érdekében FlexBox-al lett igazítva amelyet Tailwindcss segítségével használok. A lenti képeken megtalálható a </w:t>
      </w:r>
      <w:r w:rsidR="00EB6CF4" w:rsidRPr="00C819B3">
        <w:rPr>
          <w:sz w:val="24"/>
          <w:szCs w:val="24"/>
          <w:lang w:val="hu-HU"/>
        </w:rPr>
        <w:t>Footer rész</w:t>
      </w:r>
      <w:r w:rsidR="00C44BC8" w:rsidRPr="00C819B3">
        <w:rPr>
          <w:sz w:val="24"/>
          <w:szCs w:val="24"/>
          <w:lang w:val="hu-HU"/>
        </w:rPr>
        <w:t xml:space="preserve"> beállítása.</w:t>
      </w:r>
    </w:p>
    <w:p w14:paraId="017E8880" w14:textId="40C843AA" w:rsidR="00C267E4" w:rsidRPr="00C819B3" w:rsidRDefault="00C267E4" w:rsidP="00804E03">
      <w:pPr>
        <w:rPr>
          <w:sz w:val="24"/>
          <w:szCs w:val="24"/>
          <w:lang w:val="hu-HU"/>
        </w:rPr>
      </w:pPr>
      <w:r>
        <w:rPr>
          <w:noProof/>
          <w:sz w:val="24"/>
          <w:szCs w:val="24"/>
          <w:lang w:val="hu-HU"/>
        </w:rPr>
        <w:drawing>
          <wp:inline distT="0" distB="0" distL="0" distR="0" wp14:anchorId="5DD8AF64" wp14:editId="028AC684">
            <wp:extent cx="5274310" cy="2173605"/>
            <wp:effectExtent l="0" t="0" r="2540" b="0"/>
            <wp:docPr id="1706977046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77046" name="Kép 1706977046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64D4" w14:textId="77777777" w:rsidR="00600EEA" w:rsidRPr="00C44BC8" w:rsidRDefault="00600EEA" w:rsidP="00804E03">
      <w:pPr>
        <w:rPr>
          <w:sz w:val="40"/>
          <w:szCs w:val="40"/>
          <w:lang w:val="hu-HU"/>
        </w:rPr>
      </w:pPr>
    </w:p>
    <w:bookmarkStart w:id="25" w:name="velemenyek"/>
    <w:p w14:paraId="05015ECA" w14:textId="514DCCF0" w:rsidR="004A1D20" w:rsidRDefault="0072373A" w:rsidP="004A1D20">
      <w:pPr>
        <w:pStyle w:val="Cm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lastRenderedPageBreak/>
        <w:fldChar w:fldCharType="begin"/>
      </w:r>
      <w:r>
        <w:rPr>
          <w:sz w:val="28"/>
          <w:szCs w:val="28"/>
          <w:lang w:val="hu-HU"/>
        </w:rPr>
        <w:instrText>HYPERLINK  \l "tiz"</w:instrText>
      </w:r>
      <w:r>
        <w:rPr>
          <w:sz w:val="28"/>
          <w:szCs w:val="28"/>
          <w:lang w:val="hu-HU"/>
        </w:rPr>
      </w:r>
      <w:r>
        <w:rPr>
          <w:sz w:val="28"/>
          <w:szCs w:val="28"/>
          <w:lang w:val="hu-HU"/>
        </w:rPr>
        <w:fldChar w:fldCharType="separate"/>
      </w:r>
      <w:r w:rsidR="008D5C19" w:rsidRPr="0072373A">
        <w:rPr>
          <w:rStyle w:val="Hiperhivatkozs"/>
          <w:sz w:val="28"/>
          <w:szCs w:val="28"/>
          <w:lang w:val="hu-HU"/>
        </w:rPr>
        <w:t>V</w:t>
      </w:r>
      <w:r w:rsidR="005603D9" w:rsidRPr="0072373A">
        <w:rPr>
          <w:rStyle w:val="Hiperhivatkozs"/>
          <w:sz w:val="28"/>
          <w:szCs w:val="28"/>
          <w:lang w:val="hu-HU"/>
        </w:rPr>
        <w:t>élemények</w:t>
      </w:r>
      <w:r w:rsidR="008328D2" w:rsidRPr="0072373A">
        <w:rPr>
          <w:rStyle w:val="Hiperhivatkozs"/>
          <w:sz w:val="28"/>
          <w:szCs w:val="28"/>
          <w:lang w:val="hu-HU"/>
        </w:rPr>
        <w:t>/</w:t>
      </w:r>
      <w:r w:rsidR="005603D9" w:rsidRPr="0072373A">
        <w:rPr>
          <w:rStyle w:val="Hiperhivatkozs"/>
          <w:sz w:val="28"/>
          <w:szCs w:val="28"/>
          <w:lang w:val="hu-HU"/>
        </w:rPr>
        <w:t>Vélemény írás oldal</w:t>
      </w:r>
      <w:r>
        <w:rPr>
          <w:sz w:val="28"/>
          <w:szCs w:val="28"/>
          <w:lang w:val="hu-HU"/>
        </w:rPr>
        <w:fldChar w:fldCharType="end"/>
      </w:r>
    </w:p>
    <w:bookmarkEnd w:id="25"/>
    <w:p w14:paraId="0682455D" w14:textId="77777777" w:rsidR="00903FE0" w:rsidRDefault="00903FE0" w:rsidP="00903FE0">
      <w:pPr>
        <w:pStyle w:val="Cm"/>
        <w:jc w:val="left"/>
        <w:rPr>
          <w:sz w:val="28"/>
          <w:szCs w:val="28"/>
          <w:lang w:val="hu-HU"/>
        </w:rPr>
      </w:pPr>
    </w:p>
    <w:p w14:paraId="3BC71ACA" w14:textId="775F2E65" w:rsidR="00903FE0" w:rsidRDefault="00903FE0" w:rsidP="00903FE0">
      <w:pPr>
        <w:pStyle w:val="Cm"/>
        <w:jc w:val="left"/>
        <w:rPr>
          <w:color w:val="595959" w:themeColor="text1" w:themeTint="A6"/>
          <w:sz w:val="24"/>
          <w:szCs w:val="24"/>
          <w:lang w:val="hu-HU"/>
        </w:rPr>
      </w:pPr>
      <w:r w:rsidRPr="00A7681E">
        <w:rPr>
          <w:color w:val="595959" w:themeColor="text1" w:themeTint="A6"/>
          <w:sz w:val="24"/>
          <w:szCs w:val="24"/>
          <w:lang w:val="hu-HU"/>
        </w:rPr>
        <w:t>A két oldal felé</w:t>
      </w:r>
      <w:r w:rsidR="00ED0343" w:rsidRPr="00A7681E">
        <w:rPr>
          <w:color w:val="595959" w:themeColor="text1" w:themeTint="A6"/>
          <w:sz w:val="24"/>
          <w:szCs w:val="24"/>
          <w:lang w:val="hu-HU"/>
        </w:rPr>
        <w:t xml:space="preserve">pítése azonos Tailwindcss </w:t>
      </w:r>
      <w:r w:rsidR="00483A28" w:rsidRPr="00A7681E">
        <w:rPr>
          <w:color w:val="595959" w:themeColor="text1" w:themeTint="A6"/>
          <w:sz w:val="24"/>
          <w:szCs w:val="24"/>
          <w:lang w:val="hu-HU"/>
        </w:rPr>
        <w:t xml:space="preserve">alkalmazásával </w:t>
      </w:r>
      <w:r w:rsidR="009C2EBC" w:rsidRPr="00A7681E">
        <w:rPr>
          <w:color w:val="595959" w:themeColor="text1" w:themeTint="A6"/>
          <w:sz w:val="24"/>
          <w:szCs w:val="24"/>
          <w:lang w:val="hu-HU"/>
        </w:rPr>
        <w:t xml:space="preserve">készültek </w:t>
      </w:r>
      <w:r w:rsidR="009C2EBC">
        <w:rPr>
          <w:color w:val="595959" w:themeColor="text1" w:themeTint="A6"/>
          <w:sz w:val="24"/>
          <w:szCs w:val="24"/>
          <w:lang w:val="hu-HU"/>
        </w:rPr>
        <w:t>a</w:t>
      </w:r>
      <w:r w:rsidR="00C317C3">
        <w:rPr>
          <w:color w:val="595959" w:themeColor="text1" w:themeTint="A6"/>
          <w:sz w:val="24"/>
          <w:szCs w:val="24"/>
          <w:lang w:val="hu-HU"/>
        </w:rPr>
        <w:t xml:space="preserve"> véleményeket </w:t>
      </w:r>
      <w:r w:rsidR="001B6A31">
        <w:rPr>
          <w:color w:val="595959" w:themeColor="text1" w:themeTint="A6"/>
          <w:sz w:val="24"/>
          <w:szCs w:val="24"/>
          <w:lang w:val="hu-HU"/>
        </w:rPr>
        <w:t>megjelenítő oldal k</w:t>
      </w:r>
      <w:r w:rsidR="009C2EBC">
        <w:rPr>
          <w:color w:val="595959" w:themeColor="text1" w:themeTint="A6"/>
          <w:sz w:val="24"/>
          <w:szCs w:val="24"/>
          <w:lang w:val="hu-HU"/>
        </w:rPr>
        <w:t>ódja alább látható.</w:t>
      </w:r>
    </w:p>
    <w:p w14:paraId="724441C6" w14:textId="77777777" w:rsidR="009A20F8" w:rsidRDefault="009A20F8" w:rsidP="00903FE0">
      <w:pPr>
        <w:pStyle w:val="Cm"/>
        <w:jc w:val="left"/>
        <w:rPr>
          <w:color w:val="595959" w:themeColor="text1" w:themeTint="A6"/>
          <w:sz w:val="24"/>
          <w:szCs w:val="24"/>
          <w:lang w:val="hu-HU"/>
        </w:rPr>
      </w:pPr>
    </w:p>
    <w:p w14:paraId="6A9FE43C" w14:textId="0FB3F431" w:rsidR="009A20F8" w:rsidRDefault="009A20F8" w:rsidP="00903FE0">
      <w:pPr>
        <w:pStyle w:val="Cm"/>
        <w:jc w:val="left"/>
        <w:rPr>
          <w:color w:val="595959" w:themeColor="text1" w:themeTint="A6"/>
          <w:sz w:val="24"/>
          <w:szCs w:val="24"/>
          <w:lang w:val="hu-HU"/>
        </w:rPr>
      </w:pPr>
      <w:r>
        <w:rPr>
          <w:noProof/>
          <w:color w:val="000000" w:themeColor="text1"/>
          <w:sz w:val="24"/>
          <w:szCs w:val="24"/>
          <w:lang w:val="hu-HU"/>
        </w:rPr>
        <w:drawing>
          <wp:inline distT="0" distB="0" distL="0" distR="0" wp14:anchorId="05ABACA8" wp14:editId="1D0FCF27">
            <wp:extent cx="5274310" cy="2448446"/>
            <wp:effectExtent l="0" t="0" r="2540" b="9525"/>
            <wp:docPr id="52245268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52687" name="Kép 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B2E7" w14:textId="77777777" w:rsidR="005821BC" w:rsidRDefault="005821BC" w:rsidP="00903FE0">
      <w:pPr>
        <w:pStyle w:val="Cm"/>
        <w:jc w:val="left"/>
        <w:rPr>
          <w:color w:val="595959" w:themeColor="text1" w:themeTint="A6"/>
          <w:sz w:val="24"/>
          <w:szCs w:val="24"/>
          <w:lang w:val="hu-HU"/>
        </w:rPr>
      </w:pPr>
    </w:p>
    <w:p w14:paraId="36229039" w14:textId="7F8EFDD3" w:rsidR="005821BC" w:rsidRDefault="005821BC" w:rsidP="00903FE0">
      <w:pPr>
        <w:pStyle w:val="Cm"/>
        <w:jc w:val="left"/>
        <w:rPr>
          <w:color w:val="595959" w:themeColor="text1" w:themeTint="A6"/>
          <w:sz w:val="24"/>
          <w:szCs w:val="24"/>
          <w:lang w:val="hu-HU"/>
        </w:rPr>
      </w:pPr>
      <w:r>
        <w:rPr>
          <w:color w:val="595959" w:themeColor="text1" w:themeTint="A6"/>
          <w:sz w:val="24"/>
          <w:szCs w:val="24"/>
          <w:lang w:val="hu-HU"/>
        </w:rPr>
        <w:t>Látható a</w:t>
      </w:r>
      <w:r w:rsidR="00D5584E">
        <w:rPr>
          <w:color w:val="595959" w:themeColor="text1" w:themeTint="A6"/>
          <w:sz w:val="24"/>
          <w:szCs w:val="24"/>
          <w:lang w:val="hu-HU"/>
        </w:rPr>
        <w:t xml:space="preserve"> „Véleményírás” oldalra navigáló &lt;</w:t>
      </w:r>
      <w:r w:rsidR="001C79B1">
        <w:rPr>
          <w:color w:val="595959" w:themeColor="text1" w:themeTint="A6"/>
          <w:sz w:val="24"/>
          <w:szCs w:val="24"/>
          <w:lang w:val="hu-HU"/>
        </w:rPr>
        <w:t>RouterLink&gt; ami el</w:t>
      </w:r>
      <w:r w:rsidR="00DE599D">
        <w:rPr>
          <w:color w:val="595959" w:themeColor="text1" w:themeTint="A6"/>
          <w:sz w:val="24"/>
          <w:szCs w:val="24"/>
          <w:lang w:val="hu-HU"/>
        </w:rPr>
        <w:t xml:space="preserve">őhozza az </w:t>
      </w:r>
      <w:r w:rsidR="00EC0E46">
        <w:rPr>
          <w:color w:val="595959" w:themeColor="text1" w:themeTint="A6"/>
          <w:sz w:val="24"/>
          <w:szCs w:val="24"/>
          <w:lang w:val="hu-HU"/>
        </w:rPr>
        <w:t>oldalt,</w:t>
      </w:r>
      <w:r w:rsidR="00DE599D">
        <w:rPr>
          <w:color w:val="595959" w:themeColor="text1" w:themeTint="A6"/>
          <w:sz w:val="24"/>
          <w:szCs w:val="24"/>
          <w:lang w:val="hu-HU"/>
        </w:rPr>
        <w:t xml:space="preserve"> amin </w:t>
      </w:r>
      <w:r w:rsidR="00AC1307">
        <w:rPr>
          <w:color w:val="595959" w:themeColor="text1" w:themeTint="A6"/>
          <w:sz w:val="24"/>
          <w:szCs w:val="24"/>
          <w:lang w:val="hu-HU"/>
        </w:rPr>
        <w:t>szabadon írhatunk véleményt</w:t>
      </w:r>
      <w:r w:rsidR="006B7A80">
        <w:rPr>
          <w:color w:val="595959" w:themeColor="text1" w:themeTint="A6"/>
          <w:sz w:val="24"/>
          <w:szCs w:val="24"/>
          <w:lang w:val="hu-HU"/>
        </w:rPr>
        <w:t>.</w:t>
      </w:r>
    </w:p>
    <w:p w14:paraId="2BB5BA3D" w14:textId="77777777" w:rsidR="006B7A80" w:rsidRDefault="006B7A80" w:rsidP="00903FE0">
      <w:pPr>
        <w:pStyle w:val="Cm"/>
        <w:jc w:val="left"/>
        <w:rPr>
          <w:color w:val="595959" w:themeColor="text1" w:themeTint="A6"/>
          <w:sz w:val="24"/>
          <w:szCs w:val="24"/>
          <w:lang w:val="hu-HU"/>
        </w:rPr>
      </w:pPr>
    </w:p>
    <w:p w14:paraId="73B56BFF" w14:textId="454B997A" w:rsidR="009F162C" w:rsidRDefault="00774E36" w:rsidP="00903FE0">
      <w:pPr>
        <w:pStyle w:val="Cm"/>
        <w:jc w:val="left"/>
        <w:rPr>
          <w:color w:val="595959" w:themeColor="text1" w:themeTint="A6"/>
          <w:sz w:val="24"/>
          <w:szCs w:val="24"/>
          <w:lang w:val="hu-HU"/>
        </w:rPr>
      </w:pPr>
      <w:r>
        <w:rPr>
          <w:noProof/>
          <w:color w:val="000000" w:themeColor="text1"/>
          <w:sz w:val="24"/>
          <w:szCs w:val="24"/>
          <w:lang w:val="hu-HU"/>
        </w:rPr>
        <w:drawing>
          <wp:inline distT="0" distB="0" distL="0" distR="0" wp14:anchorId="004BC181" wp14:editId="17185F61">
            <wp:extent cx="5190916" cy="2525395"/>
            <wp:effectExtent l="0" t="0" r="0" b="8255"/>
            <wp:docPr id="50861950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19504" name="Kép 2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916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AD24" w14:textId="77777777" w:rsidR="00EC0E46" w:rsidRDefault="00EC0E46" w:rsidP="00903FE0">
      <w:pPr>
        <w:pStyle w:val="Cm"/>
        <w:jc w:val="left"/>
        <w:rPr>
          <w:color w:val="595959" w:themeColor="text1" w:themeTint="A6"/>
          <w:sz w:val="24"/>
          <w:szCs w:val="24"/>
          <w:lang w:val="hu-HU"/>
        </w:rPr>
      </w:pPr>
    </w:p>
    <w:p w14:paraId="23F11A6B" w14:textId="58292CC1" w:rsidR="00EC0E46" w:rsidRDefault="00EC0E46" w:rsidP="00903FE0">
      <w:pPr>
        <w:pStyle w:val="Cm"/>
        <w:jc w:val="left"/>
        <w:rPr>
          <w:color w:val="595959" w:themeColor="text1" w:themeTint="A6"/>
          <w:sz w:val="24"/>
          <w:szCs w:val="24"/>
          <w:lang w:val="hu-HU"/>
        </w:rPr>
      </w:pPr>
      <w:r>
        <w:rPr>
          <w:color w:val="595959" w:themeColor="text1" w:themeTint="A6"/>
          <w:sz w:val="24"/>
          <w:szCs w:val="24"/>
          <w:lang w:val="hu-HU"/>
        </w:rPr>
        <w:t>Az alkalmazott Tail</w:t>
      </w:r>
      <w:r w:rsidR="001D51AF">
        <w:rPr>
          <w:color w:val="595959" w:themeColor="text1" w:themeTint="A6"/>
          <w:sz w:val="24"/>
          <w:szCs w:val="24"/>
          <w:lang w:val="hu-HU"/>
        </w:rPr>
        <w:t>windcss által adott könnyítés ellenére</w:t>
      </w:r>
      <w:r w:rsidR="0006160B">
        <w:rPr>
          <w:color w:val="595959" w:themeColor="text1" w:themeTint="A6"/>
          <w:sz w:val="24"/>
          <w:szCs w:val="24"/>
          <w:lang w:val="hu-HU"/>
        </w:rPr>
        <w:t xml:space="preserve"> jól látható hogy </w:t>
      </w:r>
      <w:r w:rsidR="00B36830">
        <w:rPr>
          <w:color w:val="595959" w:themeColor="text1" w:themeTint="A6"/>
          <w:sz w:val="24"/>
          <w:szCs w:val="24"/>
          <w:lang w:val="hu-HU"/>
        </w:rPr>
        <w:t xml:space="preserve">szükséges egy kisebb JavaScript </w:t>
      </w:r>
      <w:r w:rsidR="00951022">
        <w:rPr>
          <w:color w:val="595959" w:themeColor="text1" w:themeTint="A6"/>
          <w:sz w:val="24"/>
          <w:szCs w:val="24"/>
          <w:lang w:val="hu-HU"/>
        </w:rPr>
        <w:t xml:space="preserve">kódrészt írni hogy </w:t>
      </w:r>
      <w:r w:rsidR="00DC7BE7">
        <w:rPr>
          <w:color w:val="595959" w:themeColor="text1" w:themeTint="A6"/>
          <w:sz w:val="24"/>
          <w:szCs w:val="24"/>
          <w:lang w:val="hu-HU"/>
        </w:rPr>
        <w:t>működőképes</w:t>
      </w:r>
      <w:r w:rsidR="00951022">
        <w:rPr>
          <w:color w:val="595959" w:themeColor="text1" w:themeTint="A6"/>
          <w:sz w:val="24"/>
          <w:szCs w:val="24"/>
          <w:lang w:val="hu-HU"/>
        </w:rPr>
        <w:t xml:space="preserve"> legyen </w:t>
      </w:r>
      <w:r w:rsidR="00DC7BE7">
        <w:rPr>
          <w:color w:val="595959" w:themeColor="text1" w:themeTint="A6"/>
          <w:sz w:val="24"/>
          <w:szCs w:val="24"/>
          <w:lang w:val="hu-HU"/>
        </w:rPr>
        <w:t>a funkció</w:t>
      </w:r>
      <w:r w:rsidR="008445FF">
        <w:rPr>
          <w:color w:val="595959" w:themeColor="text1" w:themeTint="A6"/>
          <w:sz w:val="24"/>
          <w:szCs w:val="24"/>
          <w:lang w:val="hu-HU"/>
        </w:rPr>
        <w:t>, t</w:t>
      </w:r>
      <w:r w:rsidR="00145606">
        <w:rPr>
          <w:color w:val="595959" w:themeColor="text1" w:themeTint="A6"/>
          <w:sz w:val="24"/>
          <w:szCs w:val="24"/>
          <w:lang w:val="hu-HU"/>
        </w:rPr>
        <w:t>ovábbá validációs beállítások</w:t>
      </w:r>
      <w:r w:rsidR="00C817E5">
        <w:rPr>
          <w:color w:val="595959" w:themeColor="text1" w:themeTint="A6"/>
          <w:sz w:val="24"/>
          <w:szCs w:val="24"/>
          <w:lang w:val="hu-HU"/>
        </w:rPr>
        <w:t xml:space="preserve"> hozzáadása is szükséges mivel csak </w:t>
      </w:r>
      <w:r w:rsidR="00144253">
        <w:rPr>
          <w:color w:val="595959" w:themeColor="text1" w:themeTint="A6"/>
          <w:sz w:val="24"/>
          <w:szCs w:val="24"/>
          <w:lang w:val="hu-HU"/>
        </w:rPr>
        <w:t xml:space="preserve">helyes </w:t>
      </w:r>
      <w:r w:rsidR="00C817E5">
        <w:rPr>
          <w:color w:val="595959" w:themeColor="text1" w:themeTint="A6"/>
          <w:sz w:val="24"/>
          <w:szCs w:val="24"/>
          <w:lang w:val="hu-HU"/>
        </w:rPr>
        <w:t>e-mail cím</w:t>
      </w:r>
      <w:r w:rsidR="006A3FDE">
        <w:rPr>
          <w:color w:val="595959" w:themeColor="text1" w:themeTint="A6"/>
          <w:sz w:val="24"/>
          <w:szCs w:val="24"/>
          <w:lang w:val="hu-HU"/>
        </w:rPr>
        <w:t xml:space="preserve"> megadása után lesz látható a form ahová a véleményt lehet írni</w:t>
      </w:r>
      <w:r w:rsidR="00E610F6">
        <w:rPr>
          <w:color w:val="595959" w:themeColor="text1" w:themeTint="A6"/>
          <w:sz w:val="24"/>
          <w:szCs w:val="24"/>
          <w:lang w:val="hu-HU"/>
        </w:rPr>
        <w:t>.</w:t>
      </w:r>
    </w:p>
    <w:p w14:paraId="200C4C90" w14:textId="77777777" w:rsidR="00E610F6" w:rsidRDefault="00E610F6" w:rsidP="00903FE0">
      <w:pPr>
        <w:pStyle w:val="Cm"/>
        <w:jc w:val="left"/>
        <w:rPr>
          <w:color w:val="595959" w:themeColor="text1" w:themeTint="A6"/>
          <w:sz w:val="24"/>
          <w:szCs w:val="24"/>
          <w:lang w:val="hu-HU"/>
        </w:rPr>
      </w:pPr>
    </w:p>
    <w:p w14:paraId="087A4283" w14:textId="00AD5124" w:rsidR="008A799A" w:rsidRDefault="008A799A" w:rsidP="00903FE0">
      <w:pPr>
        <w:pStyle w:val="Cm"/>
        <w:jc w:val="left"/>
        <w:rPr>
          <w:color w:val="595959" w:themeColor="text1" w:themeTint="A6"/>
          <w:sz w:val="24"/>
          <w:szCs w:val="24"/>
          <w:lang w:val="hu-HU"/>
        </w:rPr>
      </w:pPr>
      <w:r>
        <w:rPr>
          <w:color w:val="595959" w:themeColor="text1" w:themeTint="A6"/>
          <w:sz w:val="24"/>
          <w:szCs w:val="24"/>
          <w:lang w:val="hu-HU"/>
        </w:rPr>
        <w:t xml:space="preserve">A „Közzétesz” gomb azután </w:t>
      </w:r>
      <w:r w:rsidR="004C3098">
        <w:rPr>
          <w:color w:val="595959" w:themeColor="text1" w:themeTint="A6"/>
          <w:sz w:val="24"/>
          <w:szCs w:val="24"/>
          <w:lang w:val="hu-HU"/>
        </w:rPr>
        <w:t>aktiválódik miután sz</w:t>
      </w:r>
      <w:r w:rsidR="00AF181E">
        <w:rPr>
          <w:color w:val="595959" w:themeColor="text1" w:themeTint="A6"/>
          <w:sz w:val="24"/>
          <w:szCs w:val="24"/>
          <w:lang w:val="hu-HU"/>
        </w:rPr>
        <w:t xml:space="preserve">abályos az e-mail cím és a véleményeknek </w:t>
      </w:r>
      <w:r w:rsidR="00604903">
        <w:rPr>
          <w:color w:val="595959" w:themeColor="text1" w:themeTint="A6"/>
          <w:sz w:val="24"/>
          <w:szCs w:val="24"/>
          <w:lang w:val="hu-HU"/>
        </w:rPr>
        <w:t>kialakított rész nem üres</w:t>
      </w:r>
      <w:r w:rsidR="009B04E3">
        <w:rPr>
          <w:color w:val="595959" w:themeColor="text1" w:themeTint="A6"/>
          <w:sz w:val="24"/>
          <w:szCs w:val="24"/>
          <w:lang w:val="hu-HU"/>
        </w:rPr>
        <w:t xml:space="preserve"> a </w:t>
      </w:r>
      <w:r w:rsidR="00EC074C">
        <w:rPr>
          <w:color w:val="595959" w:themeColor="text1" w:themeTint="A6"/>
          <w:sz w:val="24"/>
          <w:szCs w:val="24"/>
          <w:lang w:val="hu-HU"/>
        </w:rPr>
        <w:t xml:space="preserve">lenti </w:t>
      </w:r>
      <w:r w:rsidR="009B04E3">
        <w:rPr>
          <w:color w:val="595959" w:themeColor="text1" w:themeTint="A6"/>
          <w:sz w:val="24"/>
          <w:szCs w:val="24"/>
          <w:lang w:val="hu-HU"/>
        </w:rPr>
        <w:t xml:space="preserve">képen látható az a </w:t>
      </w:r>
      <w:r w:rsidR="00EC074C">
        <w:rPr>
          <w:color w:val="595959" w:themeColor="text1" w:themeTint="A6"/>
          <w:sz w:val="24"/>
          <w:szCs w:val="24"/>
          <w:lang w:val="hu-HU"/>
        </w:rPr>
        <w:t>kódrészlet,</w:t>
      </w:r>
      <w:r w:rsidR="009B04E3">
        <w:rPr>
          <w:color w:val="595959" w:themeColor="text1" w:themeTint="A6"/>
          <w:sz w:val="24"/>
          <w:szCs w:val="24"/>
          <w:lang w:val="hu-HU"/>
        </w:rPr>
        <w:t xml:space="preserve"> am</w:t>
      </w:r>
      <w:r w:rsidR="00BF429F">
        <w:rPr>
          <w:color w:val="595959" w:themeColor="text1" w:themeTint="A6"/>
          <w:sz w:val="24"/>
          <w:szCs w:val="24"/>
          <w:lang w:val="hu-HU"/>
        </w:rPr>
        <w:t>ivel ezt el tudjuk érni.</w:t>
      </w:r>
    </w:p>
    <w:p w14:paraId="001BD591" w14:textId="1FE43E44" w:rsidR="00BF429F" w:rsidRDefault="00BF429F" w:rsidP="00903FE0">
      <w:pPr>
        <w:pStyle w:val="Cm"/>
        <w:jc w:val="left"/>
        <w:rPr>
          <w:color w:val="595959" w:themeColor="text1" w:themeTint="A6"/>
          <w:sz w:val="24"/>
          <w:szCs w:val="24"/>
          <w:lang w:val="hu-HU"/>
        </w:rPr>
      </w:pPr>
      <w:r>
        <w:rPr>
          <w:noProof/>
          <w:color w:val="595959" w:themeColor="text1" w:themeTint="A6"/>
          <w:sz w:val="24"/>
          <w:szCs w:val="24"/>
          <w:lang w:val="hu-HU"/>
        </w:rPr>
        <w:lastRenderedPageBreak/>
        <w:drawing>
          <wp:inline distT="0" distB="0" distL="0" distR="0" wp14:anchorId="12357F16" wp14:editId="3652872B">
            <wp:extent cx="5274310" cy="1012190"/>
            <wp:effectExtent l="0" t="0" r="2540" b="0"/>
            <wp:docPr id="1088828420" name="Kép 1" descr="A képen képernyőkép, szöveg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28420" name="Kép 1" descr="A képen képernyőkép, szöveg, Betűtípus látható&#10;&#10;Automatikusan generált leírás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CC4D" w14:textId="77777777" w:rsidR="009C2EBC" w:rsidRPr="00A7681E" w:rsidRDefault="009C2EBC" w:rsidP="00903FE0">
      <w:pPr>
        <w:pStyle w:val="Cm"/>
        <w:jc w:val="left"/>
        <w:rPr>
          <w:color w:val="595959" w:themeColor="text1" w:themeTint="A6"/>
          <w:sz w:val="24"/>
          <w:szCs w:val="24"/>
          <w:lang w:val="hu-HU"/>
        </w:rPr>
      </w:pPr>
    </w:p>
    <w:p w14:paraId="1F713F2A" w14:textId="77777777" w:rsidR="005603D9" w:rsidRPr="00A7681E" w:rsidRDefault="005603D9" w:rsidP="004A1D20">
      <w:pPr>
        <w:pStyle w:val="Cm"/>
        <w:rPr>
          <w:color w:val="595959" w:themeColor="text1" w:themeTint="A6"/>
          <w:sz w:val="28"/>
          <w:szCs w:val="28"/>
          <w:lang w:val="hu-HU"/>
        </w:rPr>
      </w:pPr>
    </w:p>
    <w:p w14:paraId="0EAF60CB" w14:textId="77777777" w:rsidR="005603D9" w:rsidRPr="005603D9" w:rsidRDefault="005603D9" w:rsidP="004A1D20">
      <w:pPr>
        <w:pStyle w:val="Cm"/>
        <w:rPr>
          <w:sz w:val="28"/>
          <w:szCs w:val="28"/>
          <w:lang w:val="hu-HU"/>
        </w:rPr>
      </w:pPr>
    </w:p>
    <w:p w14:paraId="54A1EA1B" w14:textId="77777777" w:rsidR="000C56A1" w:rsidRDefault="000C56A1">
      <w:pPr>
        <w:rPr>
          <w:lang w:val="hu-HU"/>
        </w:rPr>
      </w:pPr>
    </w:p>
    <w:bookmarkStart w:id="26" w:name="pdb"/>
    <w:p w14:paraId="58F65252" w14:textId="7EC8ECDF" w:rsidR="000744A7" w:rsidRPr="000C56A1" w:rsidRDefault="009C399A" w:rsidP="000C56A1">
      <w:pPr>
        <w:pStyle w:val="Cm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fldChar w:fldCharType="begin"/>
      </w:r>
      <w:r>
        <w:rPr>
          <w:sz w:val="28"/>
          <w:szCs w:val="28"/>
          <w:lang w:val="hu-HU"/>
        </w:rPr>
        <w:instrText>HYPERLINK  \l "tizenegy"</w:instrText>
      </w:r>
      <w:r>
        <w:rPr>
          <w:sz w:val="28"/>
          <w:szCs w:val="28"/>
          <w:lang w:val="hu-HU"/>
        </w:rPr>
      </w:r>
      <w:r>
        <w:rPr>
          <w:sz w:val="28"/>
          <w:szCs w:val="28"/>
          <w:lang w:val="hu-HU"/>
        </w:rPr>
        <w:fldChar w:fldCharType="separate"/>
      </w:r>
      <w:r w:rsidR="000744A7" w:rsidRPr="009C399A">
        <w:rPr>
          <w:rStyle w:val="Hiperhivatkozs"/>
          <w:sz w:val="28"/>
          <w:szCs w:val="28"/>
          <w:lang w:val="hu-HU"/>
        </w:rPr>
        <w:t>Adatbázis</w:t>
      </w:r>
      <w:r>
        <w:rPr>
          <w:sz w:val="28"/>
          <w:szCs w:val="28"/>
          <w:lang w:val="hu-HU"/>
        </w:rPr>
        <w:fldChar w:fldCharType="end"/>
      </w:r>
    </w:p>
    <w:bookmarkEnd w:id="26"/>
    <w:p w14:paraId="1ED6377B" w14:textId="7C3CEAE9" w:rsidR="00A77740" w:rsidRDefault="0068691E" w:rsidP="00A77740">
      <w:pPr>
        <w:rPr>
          <w:lang w:val="hu-HU"/>
        </w:rPr>
      </w:pPr>
      <w:r>
        <w:rPr>
          <w:lang w:val="hu-HU"/>
        </w:rPr>
        <w:t>JSON(JavaScript Object Notation</w:t>
      </w:r>
      <w:r w:rsidR="001E01DA">
        <w:rPr>
          <w:lang w:val="hu-HU"/>
        </w:rPr>
        <w:t>) használatával kész</w:t>
      </w:r>
      <w:r w:rsidR="00220234">
        <w:rPr>
          <w:lang w:val="hu-HU"/>
        </w:rPr>
        <w:t>ült</w:t>
      </w:r>
      <w:r w:rsidR="001A03A8">
        <w:rPr>
          <w:lang w:val="hu-HU"/>
        </w:rPr>
        <w:t xml:space="preserve"> az adatbázis</w:t>
      </w:r>
      <w:r w:rsidR="00460BF0">
        <w:rPr>
          <w:lang w:val="hu-HU"/>
        </w:rPr>
        <w:t xml:space="preserve"> ez a kisz</w:t>
      </w:r>
      <w:r w:rsidR="004320BA">
        <w:rPr>
          <w:lang w:val="hu-HU"/>
        </w:rPr>
        <w:t>olgáló egy Node</w:t>
      </w:r>
      <w:r w:rsidR="008C2EA6">
        <w:rPr>
          <w:lang w:val="hu-HU"/>
        </w:rPr>
        <w:t>.js eszk</w:t>
      </w:r>
      <w:r w:rsidR="00247D0E">
        <w:rPr>
          <w:lang w:val="hu-HU"/>
        </w:rPr>
        <w:t xml:space="preserve">öz amely egy </w:t>
      </w:r>
      <w:r w:rsidR="00643D1D" w:rsidRPr="00643D1D">
        <w:rPr>
          <w:lang w:val="hu-HU"/>
        </w:rPr>
        <w:t>RESTful API</w:t>
      </w:r>
      <w:r w:rsidR="00643D1D">
        <w:rPr>
          <w:lang w:val="hu-HU"/>
        </w:rPr>
        <w:t xml:space="preserve">-t </w:t>
      </w:r>
      <w:r w:rsidR="00914E46">
        <w:rPr>
          <w:lang w:val="hu-HU"/>
        </w:rPr>
        <w:t>szimulál</w:t>
      </w:r>
      <w:r w:rsidR="004F24B5">
        <w:rPr>
          <w:lang w:val="hu-HU"/>
        </w:rPr>
        <w:t xml:space="preserve"> ezáltal a Frontend fejlesztők </w:t>
      </w:r>
      <w:r w:rsidR="00A66C58">
        <w:rPr>
          <w:lang w:val="hu-HU"/>
        </w:rPr>
        <w:t>könnyen létrehozhatnak</w:t>
      </w:r>
      <w:r w:rsidR="00484B51">
        <w:rPr>
          <w:lang w:val="hu-HU"/>
        </w:rPr>
        <w:t xml:space="preserve"> API-kat</w:t>
      </w:r>
      <w:r w:rsidR="00BD5FB1">
        <w:rPr>
          <w:lang w:val="hu-HU"/>
        </w:rPr>
        <w:t>. Fontos hogy az „API</w:t>
      </w:r>
      <w:r w:rsidR="001B169C">
        <w:rPr>
          <w:lang w:val="hu-HU"/>
        </w:rPr>
        <w:t>” felé küldött kérések csak szimulációk</w:t>
      </w:r>
      <w:r w:rsidR="00A90D21">
        <w:rPr>
          <w:lang w:val="hu-HU"/>
        </w:rPr>
        <w:t xml:space="preserve"> </w:t>
      </w:r>
      <w:r w:rsidR="00126C3C">
        <w:rPr>
          <w:lang w:val="hu-HU"/>
        </w:rPr>
        <w:t xml:space="preserve">viszont </w:t>
      </w:r>
      <w:r w:rsidR="00A90D21">
        <w:rPr>
          <w:lang w:val="hu-HU"/>
        </w:rPr>
        <w:t xml:space="preserve">minden </w:t>
      </w:r>
      <w:r w:rsidR="00D36361">
        <w:rPr>
          <w:lang w:val="hu-HU"/>
        </w:rPr>
        <w:t>HTTP</w:t>
      </w:r>
      <w:r w:rsidR="00A90D21">
        <w:rPr>
          <w:lang w:val="hu-HU"/>
        </w:rPr>
        <w:t xml:space="preserve"> kérésre megfelelő választ</w:t>
      </w:r>
      <w:r w:rsidR="00D36361">
        <w:rPr>
          <w:lang w:val="hu-HU"/>
        </w:rPr>
        <w:t xml:space="preserve"> kapunk</w:t>
      </w:r>
      <w:r w:rsidR="00CB5BB1">
        <w:rPr>
          <w:lang w:val="hu-HU"/>
        </w:rPr>
        <w:t xml:space="preserve"> ez ideális a Frontend fejleszt</w:t>
      </w:r>
      <w:r w:rsidR="00931B6F">
        <w:rPr>
          <w:lang w:val="hu-HU"/>
        </w:rPr>
        <w:t>ők gyors munkavégzéséhez.</w:t>
      </w:r>
    </w:p>
    <w:p w14:paraId="56886A84" w14:textId="55CEEB86" w:rsidR="007A62B6" w:rsidRDefault="007A62B6" w:rsidP="00A77740">
      <w:pPr>
        <w:rPr>
          <w:lang w:val="hu-HU"/>
        </w:rPr>
      </w:pPr>
      <w:r>
        <w:rPr>
          <w:lang w:val="hu-HU"/>
        </w:rPr>
        <w:t xml:space="preserve">A file </w:t>
      </w:r>
      <w:r w:rsidR="00044F72">
        <w:rPr>
          <w:lang w:val="hu-HU"/>
        </w:rPr>
        <w:t>szintakszisa</w:t>
      </w:r>
      <w:r w:rsidR="00012BB7">
        <w:rPr>
          <w:lang w:val="hu-HU"/>
        </w:rPr>
        <w:t>:</w:t>
      </w:r>
    </w:p>
    <w:p w14:paraId="2F5DA957" w14:textId="073CB733" w:rsidR="00DD644C" w:rsidRDefault="004B7A6A" w:rsidP="00A77740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3F4CE463" wp14:editId="247EFA3C">
            <wp:extent cx="5274310" cy="2302510"/>
            <wp:effectExtent l="0" t="0" r="2540" b="2540"/>
            <wp:docPr id="174261414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14140" name="Kép 1742614140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972E" w14:textId="3FD270FE" w:rsidR="004B7A6A" w:rsidRDefault="004B7A6A" w:rsidP="00A77740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07459997" wp14:editId="6E49E910">
            <wp:extent cx="5274310" cy="2224405"/>
            <wp:effectExtent l="0" t="0" r="2540" b="4445"/>
            <wp:docPr id="1094934564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34564" name="Kép 1094934564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CDE3" w14:textId="2E04B773" w:rsidR="004B7A6A" w:rsidRDefault="004B7A6A" w:rsidP="00A77740">
      <w:pPr>
        <w:rPr>
          <w:lang w:val="hu-HU"/>
        </w:rPr>
      </w:pPr>
      <w:r>
        <w:rPr>
          <w:noProof/>
          <w:lang w:val="hu-HU"/>
        </w:rPr>
        <w:lastRenderedPageBreak/>
        <w:drawing>
          <wp:inline distT="0" distB="0" distL="0" distR="0" wp14:anchorId="05FE786B" wp14:editId="43B76927">
            <wp:extent cx="5274310" cy="1915160"/>
            <wp:effectExtent l="0" t="0" r="2540" b="8890"/>
            <wp:docPr id="1682578626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78626" name="Kép 1682578626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15C9" w14:textId="28E6D6D6" w:rsidR="004B7A6A" w:rsidRDefault="004B7A6A" w:rsidP="00CE2A86">
      <w:pPr>
        <w:pStyle w:val="Cm"/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3ACC980C" wp14:editId="219A9E4B">
            <wp:extent cx="5274310" cy="1605280"/>
            <wp:effectExtent l="0" t="0" r="2540" b="0"/>
            <wp:docPr id="690736772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36772" name="Kép 690736772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AC04" w14:textId="77777777" w:rsidR="00CE2A86" w:rsidRDefault="00CE2A86" w:rsidP="00CE2A86">
      <w:pPr>
        <w:pStyle w:val="Cm"/>
        <w:rPr>
          <w:lang w:val="hu-HU"/>
        </w:rPr>
      </w:pPr>
    </w:p>
    <w:bookmarkStart w:id="27" w:name="mq"/>
    <w:p w14:paraId="22C33E1C" w14:textId="41A79809" w:rsidR="00AC6EDA" w:rsidRDefault="009C399A" w:rsidP="00CE2A86">
      <w:pPr>
        <w:pStyle w:val="Cm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fldChar w:fldCharType="begin"/>
      </w:r>
      <w:r>
        <w:rPr>
          <w:sz w:val="28"/>
          <w:szCs w:val="28"/>
          <w:lang w:val="hu-HU"/>
        </w:rPr>
        <w:instrText>HYPERLINK  \l "tizenketto"</w:instrText>
      </w:r>
      <w:r>
        <w:rPr>
          <w:sz w:val="28"/>
          <w:szCs w:val="28"/>
          <w:lang w:val="hu-HU"/>
        </w:rPr>
      </w:r>
      <w:r>
        <w:rPr>
          <w:sz w:val="28"/>
          <w:szCs w:val="28"/>
          <w:lang w:val="hu-HU"/>
        </w:rPr>
        <w:fldChar w:fldCharType="separate"/>
      </w:r>
      <w:r w:rsidR="00CE2A86" w:rsidRPr="009C399A">
        <w:rPr>
          <w:rStyle w:val="Hiperhivatkozs"/>
          <w:sz w:val="28"/>
          <w:szCs w:val="28"/>
          <w:lang w:val="hu-HU"/>
        </w:rPr>
        <w:t>MediaQuery</w:t>
      </w:r>
      <w:r>
        <w:rPr>
          <w:sz w:val="28"/>
          <w:szCs w:val="28"/>
          <w:lang w:val="hu-HU"/>
        </w:rPr>
        <w:fldChar w:fldCharType="end"/>
      </w:r>
    </w:p>
    <w:bookmarkEnd w:id="27"/>
    <w:p w14:paraId="42A47877" w14:textId="19BCED44" w:rsidR="000744A7" w:rsidRDefault="00D853D6" w:rsidP="000744A7">
      <w:pPr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 xml:space="preserve">Az oldalak mindegyike </w:t>
      </w:r>
      <w:r w:rsidR="009E7713">
        <w:rPr>
          <w:sz w:val="24"/>
          <w:szCs w:val="24"/>
          <w:lang w:val="hu-HU"/>
        </w:rPr>
        <w:t>MediaQuery segítség</w:t>
      </w:r>
      <w:r w:rsidR="00170C7A">
        <w:rPr>
          <w:sz w:val="24"/>
          <w:szCs w:val="24"/>
          <w:lang w:val="hu-HU"/>
        </w:rPr>
        <w:t>ével igazodik az aktuális kijelz</w:t>
      </w:r>
      <w:r w:rsidR="00D80D7B">
        <w:rPr>
          <w:sz w:val="24"/>
          <w:szCs w:val="24"/>
          <w:lang w:val="hu-HU"/>
        </w:rPr>
        <w:t xml:space="preserve">őhöz a mobilefirst </w:t>
      </w:r>
      <w:r w:rsidR="00B86BD9">
        <w:rPr>
          <w:sz w:val="24"/>
          <w:szCs w:val="24"/>
          <w:lang w:val="hu-HU"/>
        </w:rPr>
        <w:t xml:space="preserve">elvet alkalmazva először </w:t>
      </w:r>
      <w:r w:rsidR="00540936">
        <w:rPr>
          <w:sz w:val="24"/>
          <w:szCs w:val="24"/>
          <w:lang w:val="hu-HU"/>
        </w:rPr>
        <w:t xml:space="preserve">mobiltelefon kijelzőkön </w:t>
      </w:r>
      <w:r w:rsidR="00446E7F">
        <w:rPr>
          <w:sz w:val="24"/>
          <w:szCs w:val="24"/>
          <w:lang w:val="hu-HU"/>
        </w:rPr>
        <w:t>lett tesztelve a kinézet</w:t>
      </w:r>
      <w:r w:rsidR="00D3588C">
        <w:rPr>
          <w:sz w:val="24"/>
          <w:szCs w:val="24"/>
          <w:lang w:val="hu-HU"/>
        </w:rPr>
        <w:t xml:space="preserve"> a </w:t>
      </w:r>
      <w:r w:rsidR="001F4463">
        <w:rPr>
          <w:sz w:val="24"/>
          <w:szCs w:val="24"/>
          <w:lang w:val="hu-HU"/>
        </w:rPr>
        <w:t>töréspontok az adott tartalom igényeinek megfelel</w:t>
      </w:r>
      <w:r w:rsidR="00F8347F">
        <w:rPr>
          <w:sz w:val="24"/>
          <w:szCs w:val="24"/>
          <w:lang w:val="hu-HU"/>
        </w:rPr>
        <w:t>ően lettek kialakítva</w:t>
      </w:r>
      <w:r w:rsidR="0084037A">
        <w:rPr>
          <w:sz w:val="24"/>
          <w:szCs w:val="24"/>
          <w:lang w:val="hu-HU"/>
        </w:rPr>
        <w:t>.</w:t>
      </w:r>
    </w:p>
    <w:p w14:paraId="794FB740" w14:textId="72BE59C8" w:rsidR="003E1069" w:rsidRDefault="003E1069" w:rsidP="000744A7">
      <w:pPr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>A következ</w:t>
      </w:r>
      <w:r w:rsidR="00E57F14">
        <w:rPr>
          <w:sz w:val="24"/>
          <w:szCs w:val="24"/>
          <w:lang w:val="hu-HU"/>
        </w:rPr>
        <w:t xml:space="preserve">ő </w:t>
      </w:r>
      <w:r w:rsidR="000A48A7">
        <w:rPr>
          <w:sz w:val="24"/>
          <w:szCs w:val="24"/>
          <w:lang w:val="hu-HU"/>
        </w:rPr>
        <w:t xml:space="preserve">képek megmutatják az oldalaknál alkalmazott </w:t>
      </w:r>
      <w:r w:rsidR="005775C1">
        <w:rPr>
          <w:sz w:val="24"/>
          <w:szCs w:val="24"/>
          <w:lang w:val="hu-HU"/>
        </w:rPr>
        <w:t>töréspontokat</w:t>
      </w:r>
      <w:r w:rsidR="00786639">
        <w:rPr>
          <w:sz w:val="24"/>
          <w:szCs w:val="24"/>
          <w:lang w:val="hu-HU"/>
        </w:rPr>
        <w:t>.</w:t>
      </w:r>
    </w:p>
    <w:p w14:paraId="1E83DBA5" w14:textId="399AC0B9" w:rsidR="002B6126" w:rsidRDefault="002B6126" w:rsidP="000744A7">
      <w:pPr>
        <w:rPr>
          <w:b/>
          <w:bCs/>
          <w:sz w:val="24"/>
          <w:szCs w:val="24"/>
          <w:lang w:val="hu-HU"/>
        </w:rPr>
      </w:pPr>
      <w:r>
        <w:rPr>
          <w:b/>
          <w:bCs/>
          <w:noProof/>
          <w:sz w:val="24"/>
          <w:szCs w:val="24"/>
          <w:lang w:val="hu-HU"/>
        </w:rPr>
        <w:drawing>
          <wp:inline distT="0" distB="0" distL="0" distR="0" wp14:anchorId="00E058F8" wp14:editId="60068BD3">
            <wp:extent cx="3603032" cy="357553"/>
            <wp:effectExtent l="0" t="0" r="0" b="4445"/>
            <wp:docPr id="1954834066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34066" name="Kép 1954834066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883" b="74276"/>
                    <a:stretch/>
                  </pic:blipFill>
                  <pic:spPr bwMode="auto">
                    <a:xfrm>
                      <a:off x="0" y="0"/>
                      <a:ext cx="3767147" cy="373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45028" w14:textId="5886D8B6" w:rsidR="002F49F6" w:rsidRDefault="002F49F6" w:rsidP="000744A7">
      <w:pPr>
        <w:rPr>
          <w:b/>
          <w:bCs/>
          <w:sz w:val="24"/>
          <w:szCs w:val="24"/>
          <w:lang w:val="hu-HU"/>
        </w:rPr>
      </w:pPr>
      <w:r>
        <w:rPr>
          <w:b/>
          <w:bCs/>
          <w:noProof/>
          <w:sz w:val="24"/>
          <w:szCs w:val="24"/>
          <w:lang w:val="hu-HU"/>
        </w:rPr>
        <w:drawing>
          <wp:inline distT="0" distB="0" distL="0" distR="0" wp14:anchorId="4834B1A8" wp14:editId="6C5C8F6F">
            <wp:extent cx="3538097" cy="375139"/>
            <wp:effectExtent l="0" t="0" r="0" b="6350"/>
            <wp:docPr id="181916356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6356" name="Kép 181916356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555" b="70414"/>
                    <a:stretch/>
                  </pic:blipFill>
                  <pic:spPr bwMode="auto">
                    <a:xfrm>
                      <a:off x="0" y="0"/>
                      <a:ext cx="3668147" cy="388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2534F" w14:textId="0DD3DC66" w:rsidR="00341709" w:rsidRDefault="006C58AF" w:rsidP="000744A7">
      <w:pPr>
        <w:rPr>
          <w:b/>
          <w:bCs/>
          <w:sz w:val="24"/>
          <w:szCs w:val="24"/>
          <w:lang w:val="hu-HU"/>
        </w:rPr>
      </w:pPr>
      <w:r>
        <w:rPr>
          <w:b/>
          <w:bCs/>
          <w:noProof/>
          <w:sz w:val="24"/>
          <w:szCs w:val="24"/>
          <w:lang w:val="hu-HU"/>
        </w:rPr>
        <w:drawing>
          <wp:inline distT="0" distB="0" distL="0" distR="0" wp14:anchorId="313C45F2" wp14:editId="3DA659EA">
            <wp:extent cx="3534145" cy="550985"/>
            <wp:effectExtent l="0" t="0" r="0" b="1905"/>
            <wp:docPr id="1461403973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03973" name="Kép 1461403973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82879" b="76464"/>
                    <a:stretch/>
                  </pic:blipFill>
                  <pic:spPr bwMode="auto">
                    <a:xfrm>
                      <a:off x="0" y="0"/>
                      <a:ext cx="3679845" cy="57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5F392" w14:textId="0A945605" w:rsidR="00A64F77" w:rsidRPr="00EC074C" w:rsidRDefault="003D1661" w:rsidP="000744A7">
      <w:pPr>
        <w:rPr>
          <w:sz w:val="24"/>
          <w:szCs w:val="24"/>
          <w:lang w:val="hu-HU"/>
        </w:rPr>
      </w:pPr>
      <w:r w:rsidRPr="00EC074C">
        <w:rPr>
          <w:sz w:val="24"/>
          <w:szCs w:val="24"/>
          <w:lang w:val="hu-HU"/>
        </w:rPr>
        <w:t xml:space="preserve">Saját MediaQuery írása </w:t>
      </w:r>
      <w:r w:rsidR="00F12770" w:rsidRPr="00EC074C">
        <w:rPr>
          <w:sz w:val="24"/>
          <w:szCs w:val="24"/>
          <w:lang w:val="hu-HU"/>
        </w:rPr>
        <w:t xml:space="preserve">lassítja </w:t>
      </w:r>
      <w:r w:rsidR="00D603DE" w:rsidRPr="00EC074C">
        <w:rPr>
          <w:sz w:val="24"/>
          <w:szCs w:val="24"/>
          <w:lang w:val="hu-HU"/>
        </w:rPr>
        <w:t>a fejlesztés folyamatát,</w:t>
      </w:r>
      <w:r w:rsidR="00F12770" w:rsidRPr="00EC074C">
        <w:rPr>
          <w:sz w:val="24"/>
          <w:szCs w:val="24"/>
          <w:lang w:val="hu-HU"/>
        </w:rPr>
        <w:t xml:space="preserve"> </w:t>
      </w:r>
      <w:r w:rsidR="006A3EF8" w:rsidRPr="00EC074C">
        <w:rPr>
          <w:sz w:val="24"/>
          <w:szCs w:val="24"/>
          <w:lang w:val="hu-HU"/>
        </w:rPr>
        <w:t>de a manapság népszerű CSS keret</w:t>
      </w:r>
      <w:r w:rsidR="008D7160" w:rsidRPr="00EC074C">
        <w:rPr>
          <w:sz w:val="24"/>
          <w:szCs w:val="24"/>
          <w:lang w:val="hu-HU"/>
        </w:rPr>
        <w:t xml:space="preserve">rendszerek túlzott </w:t>
      </w:r>
      <w:r w:rsidR="00F424B3" w:rsidRPr="00EC074C">
        <w:rPr>
          <w:sz w:val="24"/>
          <w:szCs w:val="24"/>
          <w:lang w:val="hu-HU"/>
        </w:rPr>
        <w:t xml:space="preserve">használata miatt a WEB-es </w:t>
      </w:r>
      <w:r w:rsidR="00997799" w:rsidRPr="00EC074C">
        <w:rPr>
          <w:sz w:val="24"/>
          <w:szCs w:val="24"/>
          <w:lang w:val="hu-HU"/>
        </w:rPr>
        <w:t xml:space="preserve">felületen megjelenő tartalmak kevésbé </w:t>
      </w:r>
      <w:r w:rsidR="00CB38D3" w:rsidRPr="00EC074C">
        <w:rPr>
          <w:sz w:val="24"/>
          <w:szCs w:val="24"/>
          <w:lang w:val="hu-HU"/>
        </w:rPr>
        <w:t>egyediek.</w:t>
      </w:r>
    </w:p>
    <w:p w14:paraId="45142201" w14:textId="77777777" w:rsidR="00340AAE" w:rsidRPr="00EC074C" w:rsidRDefault="00340AAE" w:rsidP="000744A7">
      <w:pPr>
        <w:rPr>
          <w:sz w:val="24"/>
          <w:szCs w:val="24"/>
          <w:lang w:val="hu-HU"/>
        </w:rPr>
      </w:pPr>
    </w:p>
    <w:bookmarkStart w:id="28" w:name="tfl"/>
    <w:p w14:paraId="744E4A1A" w14:textId="19B32C49" w:rsidR="00EC12AC" w:rsidRDefault="009C399A" w:rsidP="00C079C8">
      <w:pPr>
        <w:pStyle w:val="Cm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lastRenderedPageBreak/>
        <w:fldChar w:fldCharType="begin"/>
      </w:r>
      <w:r>
        <w:rPr>
          <w:sz w:val="28"/>
          <w:szCs w:val="28"/>
          <w:lang w:val="hu-HU"/>
        </w:rPr>
        <w:instrText>HYPERLINK  \l "tizenharom"</w:instrText>
      </w:r>
      <w:r>
        <w:rPr>
          <w:sz w:val="28"/>
          <w:szCs w:val="28"/>
          <w:lang w:val="hu-HU"/>
        </w:rPr>
      </w:r>
      <w:r>
        <w:rPr>
          <w:sz w:val="28"/>
          <w:szCs w:val="28"/>
          <w:lang w:val="hu-HU"/>
        </w:rPr>
        <w:fldChar w:fldCharType="separate"/>
      </w:r>
      <w:r w:rsidR="00EB4578" w:rsidRPr="009C399A">
        <w:rPr>
          <w:rStyle w:val="Hiperhivatkozs"/>
          <w:sz w:val="28"/>
          <w:szCs w:val="28"/>
          <w:lang w:val="hu-HU"/>
        </w:rPr>
        <w:t>Továbbfejlesztési lehet</w:t>
      </w:r>
      <w:r w:rsidR="00C079C8" w:rsidRPr="009C399A">
        <w:rPr>
          <w:rStyle w:val="Hiperhivatkozs"/>
          <w:sz w:val="28"/>
          <w:szCs w:val="28"/>
          <w:lang w:val="hu-HU"/>
        </w:rPr>
        <w:t>őségek</w:t>
      </w:r>
      <w:r>
        <w:rPr>
          <w:sz w:val="28"/>
          <w:szCs w:val="28"/>
          <w:lang w:val="hu-HU"/>
        </w:rPr>
        <w:fldChar w:fldCharType="end"/>
      </w:r>
    </w:p>
    <w:bookmarkEnd w:id="28"/>
    <w:p w14:paraId="660D01B0" w14:textId="77777777" w:rsidR="00CE3F51" w:rsidRDefault="00CE3F51" w:rsidP="00C079C8">
      <w:pPr>
        <w:pStyle w:val="Cm"/>
        <w:rPr>
          <w:sz w:val="28"/>
          <w:szCs w:val="28"/>
          <w:lang w:val="hu-HU"/>
        </w:rPr>
      </w:pPr>
    </w:p>
    <w:p w14:paraId="4967C1B1" w14:textId="77777777" w:rsidR="00CE3F51" w:rsidRPr="00C079C8" w:rsidRDefault="00CE3F51" w:rsidP="00C079C8">
      <w:pPr>
        <w:pStyle w:val="Cm"/>
        <w:rPr>
          <w:sz w:val="28"/>
          <w:szCs w:val="28"/>
          <w:lang w:val="hu-HU"/>
        </w:rPr>
      </w:pPr>
    </w:p>
    <w:p w14:paraId="1CDB6DDF" w14:textId="4FD990E6" w:rsidR="00F53C59" w:rsidRDefault="00CE3F51">
      <w:pPr>
        <w:rPr>
          <w:color w:val="0000FF"/>
          <w:u w:val="single"/>
        </w:rPr>
      </w:pPr>
      <w:r w:rsidRPr="00480835">
        <w:rPr>
          <w:color w:val="404040" w:themeColor="text1" w:themeTint="BF"/>
          <w:sz w:val="24"/>
          <w:szCs w:val="24"/>
        </w:rPr>
        <w:t>A WEB alkalmazás fejlesztési lehetőségei széles körűek</w:t>
      </w:r>
      <w:r>
        <w:rPr>
          <w:color w:val="404040" w:themeColor="text1" w:themeTint="BF"/>
          <w:sz w:val="24"/>
          <w:szCs w:val="24"/>
        </w:rPr>
        <w:t xml:space="preserve"> erre néhány példa</w:t>
      </w:r>
      <w:r w:rsidR="002F58EA">
        <w:rPr>
          <w:color w:val="404040" w:themeColor="text1" w:themeTint="BF"/>
          <w:sz w:val="24"/>
          <w:szCs w:val="24"/>
        </w:rPr>
        <w:t>.</w:t>
      </w:r>
    </w:p>
    <w:p w14:paraId="661DE1B2" w14:textId="610B3F71" w:rsidR="00BF14C9" w:rsidRDefault="009837F7" w:rsidP="00480835">
      <w:pPr>
        <w:pStyle w:val="Listaszerbekezds"/>
        <w:numPr>
          <w:ilvl w:val="0"/>
          <w:numId w:val="21"/>
        </w:numPr>
        <w:rPr>
          <w:color w:val="404040" w:themeColor="text1" w:themeTint="BF"/>
          <w:sz w:val="24"/>
          <w:szCs w:val="24"/>
        </w:rPr>
      </w:pPr>
      <w:r w:rsidRPr="00480835">
        <w:rPr>
          <w:color w:val="404040" w:themeColor="text1" w:themeTint="BF"/>
          <w:sz w:val="24"/>
          <w:szCs w:val="24"/>
        </w:rPr>
        <w:t xml:space="preserve"> </w:t>
      </w:r>
      <w:r w:rsidR="00C4069A" w:rsidRPr="00480835">
        <w:rPr>
          <w:color w:val="404040" w:themeColor="text1" w:themeTint="BF"/>
          <w:sz w:val="24"/>
          <w:szCs w:val="24"/>
        </w:rPr>
        <w:t xml:space="preserve">SQL adatbázis kapcsolatot </w:t>
      </w:r>
    </w:p>
    <w:p w14:paraId="63324F35" w14:textId="6EC793A0" w:rsidR="002F58EA" w:rsidRDefault="00274C8B" w:rsidP="00480835">
      <w:pPr>
        <w:pStyle w:val="Listaszerbekezds"/>
        <w:numPr>
          <w:ilvl w:val="0"/>
          <w:numId w:val="21"/>
        </w:numPr>
        <w:rPr>
          <w:color w:val="404040" w:themeColor="text1" w:themeTint="BF"/>
          <w:sz w:val="24"/>
          <w:szCs w:val="24"/>
        </w:rPr>
      </w:pPr>
      <w:r>
        <w:rPr>
          <w:color w:val="404040" w:themeColor="text1" w:themeTint="BF"/>
          <w:sz w:val="24"/>
          <w:szCs w:val="24"/>
        </w:rPr>
        <w:t xml:space="preserve">operációs rendszerek listáját </w:t>
      </w:r>
      <w:r w:rsidR="00C31733">
        <w:rPr>
          <w:color w:val="404040" w:themeColor="text1" w:themeTint="BF"/>
          <w:sz w:val="24"/>
          <w:szCs w:val="24"/>
        </w:rPr>
        <w:t>ki bővíteni</w:t>
      </w:r>
    </w:p>
    <w:p w14:paraId="69A69938" w14:textId="5996AE23" w:rsidR="00C31733" w:rsidRDefault="0048149F" w:rsidP="00480835">
      <w:pPr>
        <w:pStyle w:val="Listaszerbekezds"/>
        <w:numPr>
          <w:ilvl w:val="0"/>
          <w:numId w:val="21"/>
        </w:numPr>
        <w:rPr>
          <w:color w:val="404040" w:themeColor="text1" w:themeTint="BF"/>
          <w:sz w:val="24"/>
          <w:szCs w:val="24"/>
        </w:rPr>
      </w:pPr>
      <w:r>
        <w:rPr>
          <w:color w:val="404040" w:themeColor="text1" w:themeTint="BF"/>
          <w:sz w:val="24"/>
          <w:szCs w:val="24"/>
        </w:rPr>
        <w:t>Csapat oldal</w:t>
      </w:r>
      <w:r w:rsidR="00461C71">
        <w:rPr>
          <w:color w:val="404040" w:themeColor="text1" w:themeTint="BF"/>
          <w:sz w:val="24"/>
          <w:szCs w:val="24"/>
        </w:rPr>
        <w:t xml:space="preserve">ra telefon esetleg </w:t>
      </w:r>
      <w:r w:rsidR="004328C4">
        <w:rPr>
          <w:color w:val="404040" w:themeColor="text1" w:themeTint="BF"/>
          <w:sz w:val="24"/>
          <w:szCs w:val="24"/>
        </w:rPr>
        <w:t>fax elérhetőség hozzáadása</w:t>
      </w:r>
    </w:p>
    <w:p w14:paraId="0A6AD3D8" w14:textId="0C5AAF5F" w:rsidR="004328C4" w:rsidRDefault="005858DF" w:rsidP="00480835">
      <w:pPr>
        <w:pStyle w:val="Listaszerbekezds"/>
        <w:numPr>
          <w:ilvl w:val="0"/>
          <w:numId w:val="21"/>
        </w:numPr>
        <w:rPr>
          <w:color w:val="404040" w:themeColor="text1" w:themeTint="BF"/>
          <w:sz w:val="24"/>
          <w:szCs w:val="24"/>
        </w:rPr>
      </w:pPr>
      <w:r>
        <w:rPr>
          <w:color w:val="404040" w:themeColor="text1" w:themeTint="BF"/>
          <w:sz w:val="24"/>
          <w:szCs w:val="24"/>
        </w:rPr>
        <w:t>A</w:t>
      </w:r>
      <w:r w:rsidR="003667F5">
        <w:rPr>
          <w:color w:val="404040" w:themeColor="text1" w:themeTint="BF"/>
          <w:sz w:val="24"/>
          <w:szCs w:val="24"/>
        </w:rPr>
        <w:t>datbáz</w:t>
      </w:r>
      <w:r>
        <w:rPr>
          <w:color w:val="404040" w:themeColor="text1" w:themeTint="BF"/>
          <w:sz w:val="24"/>
          <w:szCs w:val="24"/>
        </w:rPr>
        <w:t xml:space="preserve">is oldalhoz </w:t>
      </w:r>
      <w:r w:rsidR="00B77CF2">
        <w:rPr>
          <w:color w:val="404040" w:themeColor="text1" w:themeTint="BF"/>
          <w:sz w:val="24"/>
          <w:szCs w:val="24"/>
        </w:rPr>
        <w:t>kódrészlet képek hozzáadása</w:t>
      </w:r>
    </w:p>
    <w:p w14:paraId="29048ACB" w14:textId="1289C523" w:rsidR="00B77CF2" w:rsidRDefault="00A327F1" w:rsidP="00480835">
      <w:pPr>
        <w:pStyle w:val="Listaszerbekezds"/>
        <w:numPr>
          <w:ilvl w:val="0"/>
          <w:numId w:val="21"/>
        </w:numPr>
        <w:rPr>
          <w:color w:val="404040" w:themeColor="text1" w:themeTint="BF"/>
          <w:sz w:val="24"/>
          <w:szCs w:val="24"/>
        </w:rPr>
      </w:pPr>
      <w:r>
        <w:rPr>
          <w:color w:val="404040" w:themeColor="text1" w:themeTint="BF"/>
          <w:sz w:val="24"/>
          <w:szCs w:val="24"/>
        </w:rPr>
        <w:t xml:space="preserve">Kód </w:t>
      </w:r>
      <w:r w:rsidR="005F3128">
        <w:rPr>
          <w:color w:val="404040" w:themeColor="text1" w:themeTint="BF"/>
          <w:sz w:val="24"/>
          <w:szCs w:val="24"/>
        </w:rPr>
        <w:t>újjászervezésé</w:t>
      </w:r>
    </w:p>
    <w:p w14:paraId="1952D112" w14:textId="5695FA51" w:rsidR="00A60675" w:rsidRPr="00480835" w:rsidRDefault="003A2B6D" w:rsidP="00480835">
      <w:pPr>
        <w:pStyle w:val="Listaszerbekezds"/>
        <w:numPr>
          <w:ilvl w:val="0"/>
          <w:numId w:val="21"/>
        </w:numPr>
        <w:rPr>
          <w:color w:val="404040" w:themeColor="text1" w:themeTint="BF"/>
          <w:sz w:val="24"/>
          <w:szCs w:val="24"/>
        </w:rPr>
      </w:pPr>
      <w:r>
        <w:rPr>
          <w:color w:val="404040" w:themeColor="text1" w:themeTint="BF"/>
          <w:sz w:val="24"/>
          <w:szCs w:val="24"/>
        </w:rPr>
        <w:t>Teljeskör</w:t>
      </w:r>
      <w:r w:rsidR="001A526A">
        <w:rPr>
          <w:color w:val="404040" w:themeColor="text1" w:themeTint="BF"/>
          <w:sz w:val="24"/>
          <w:szCs w:val="24"/>
        </w:rPr>
        <w:t>ű tesztelés</w:t>
      </w:r>
    </w:p>
    <w:p w14:paraId="2FDE68E0" w14:textId="77777777" w:rsidR="005058A3" w:rsidRDefault="005058A3" w:rsidP="005058A3">
      <w:pPr>
        <w:rPr>
          <w:color w:val="0000FF"/>
          <w:sz w:val="24"/>
          <w:szCs w:val="24"/>
        </w:rPr>
      </w:pPr>
    </w:p>
    <w:p w14:paraId="3D1F2EF7" w14:textId="77777777" w:rsidR="005058A3" w:rsidRDefault="005058A3" w:rsidP="005058A3">
      <w:pPr>
        <w:rPr>
          <w:color w:val="0000FF"/>
          <w:sz w:val="24"/>
          <w:szCs w:val="24"/>
        </w:rPr>
      </w:pPr>
    </w:p>
    <w:bookmarkStart w:id="29" w:name="miert"/>
    <w:p w14:paraId="5B913F14" w14:textId="2A410EFD" w:rsidR="008C7CFB" w:rsidRDefault="008B021F" w:rsidP="005058A3">
      <w:pPr>
        <w:pStyle w:val="Cm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>HYPERLINK  \l "tizennegy"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 w:rsidR="005058A3" w:rsidRPr="008B021F">
        <w:rPr>
          <w:rStyle w:val="Hiperhivatkozs"/>
          <w:sz w:val="28"/>
          <w:szCs w:val="28"/>
        </w:rPr>
        <w:t>Miért jött létre</w:t>
      </w:r>
      <w:r w:rsidR="008C7CFB" w:rsidRPr="008B021F">
        <w:rPr>
          <w:rStyle w:val="Hiperhivatkozs"/>
          <w:sz w:val="28"/>
          <w:szCs w:val="28"/>
        </w:rPr>
        <w:t>?</w:t>
      </w:r>
      <w:r>
        <w:rPr>
          <w:sz w:val="28"/>
          <w:szCs w:val="28"/>
        </w:rPr>
        <w:fldChar w:fldCharType="end"/>
      </w:r>
    </w:p>
    <w:bookmarkEnd w:id="29"/>
    <w:p w14:paraId="6C1A6387" w14:textId="77777777" w:rsidR="008C7CFB" w:rsidRDefault="008C7CFB" w:rsidP="005058A3">
      <w:pPr>
        <w:pStyle w:val="Cm"/>
        <w:rPr>
          <w:sz w:val="28"/>
          <w:szCs w:val="28"/>
        </w:rPr>
      </w:pPr>
    </w:p>
    <w:p w14:paraId="120B7915" w14:textId="037632A1" w:rsidR="00C01E87" w:rsidRDefault="00B42CF0" w:rsidP="00C01E87">
      <w:pPr>
        <w:pStyle w:val="Cm"/>
        <w:tabs>
          <w:tab w:val="left" w:pos="2064"/>
        </w:tabs>
        <w:jc w:val="left"/>
        <w:rPr>
          <w:color w:val="404040" w:themeColor="text1" w:themeTint="BF"/>
          <w:sz w:val="24"/>
          <w:szCs w:val="24"/>
        </w:rPr>
      </w:pPr>
      <w:r w:rsidRPr="000F399B">
        <w:rPr>
          <w:color w:val="404040" w:themeColor="text1" w:themeTint="BF"/>
          <w:sz w:val="24"/>
          <w:szCs w:val="24"/>
        </w:rPr>
        <w:t xml:space="preserve">Manapság sok webshop-ot </w:t>
      </w:r>
      <w:r w:rsidR="000F399B" w:rsidRPr="000F399B">
        <w:rPr>
          <w:color w:val="404040" w:themeColor="text1" w:themeTint="BF"/>
          <w:sz w:val="24"/>
          <w:szCs w:val="24"/>
        </w:rPr>
        <w:t xml:space="preserve">magánszemély üzemeltet </w:t>
      </w:r>
      <w:r w:rsidR="006F071B">
        <w:rPr>
          <w:color w:val="404040" w:themeColor="text1" w:themeTint="BF"/>
          <w:sz w:val="24"/>
          <w:szCs w:val="24"/>
        </w:rPr>
        <w:t>ezért a meg</w:t>
      </w:r>
      <w:r w:rsidR="00A66C91">
        <w:rPr>
          <w:color w:val="404040" w:themeColor="text1" w:themeTint="BF"/>
          <w:sz w:val="24"/>
          <w:szCs w:val="24"/>
        </w:rPr>
        <w:t xml:space="preserve">írt programmal szerettünk volna nekik </w:t>
      </w:r>
      <w:r w:rsidR="00AB62E1">
        <w:rPr>
          <w:color w:val="404040" w:themeColor="text1" w:themeTint="BF"/>
          <w:sz w:val="24"/>
          <w:szCs w:val="24"/>
        </w:rPr>
        <w:t>segítséget nyújtani számukra</w:t>
      </w:r>
      <w:r w:rsidR="00A406A4">
        <w:rPr>
          <w:color w:val="404040" w:themeColor="text1" w:themeTint="BF"/>
          <w:sz w:val="24"/>
          <w:szCs w:val="24"/>
        </w:rPr>
        <w:t>.</w:t>
      </w:r>
    </w:p>
    <w:p w14:paraId="7FD05718" w14:textId="77777777" w:rsidR="00F83FC9" w:rsidRDefault="00F83FC9" w:rsidP="00C01E87">
      <w:pPr>
        <w:pStyle w:val="Cm"/>
        <w:tabs>
          <w:tab w:val="left" w:pos="2064"/>
        </w:tabs>
        <w:jc w:val="left"/>
        <w:rPr>
          <w:color w:val="404040" w:themeColor="text1" w:themeTint="BF"/>
          <w:sz w:val="24"/>
          <w:szCs w:val="24"/>
        </w:rPr>
      </w:pPr>
    </w:p>
    <w:p w14:paraId="7C8ADFFA" w14:textId="77777777" w:rsidR="00F83FC9" w:rsidRDefault="00F83FC9" w:rsidP="00C01E87">
      <w:pPr>
        <w:pStyle w:val="Cm"/>
        <w:tabs>
          <w:tab w:val="left" w:pos="2064"/>
        </w:tabs>
        <w:jc w:val="left"/>
        <w:rPr>
          <w:color w:val="404040" w:themeColor="text1" w:themeTint="BF"/>
          <w:sz w:val="24"/>
          <w:szCs w:val="24"/>
        </w:rPr>
      </w:pPr>
    </w:p>
    <w:p w14:paraId="27BC6C54" w14:textId="77777777" w:rsidR="00F83FC9" w:rsidRDefault="00F83FC9" w:rsidP="00C01E87">
      <w:pPr>
        <w:pStyle w:val="Cm"/>
        <w:tabs>
          <w:tab w:val="left" w:pos="2064"/>
        </w:tabs>
        <w:jc w:val="left"/>
        <w:rPr>
          <w:color w:val="404040" w:themeColor="text1" w:themeTint="BF"/>
          <w:sz w:val="24"/>
          <w:szCs w:val="24"/>
        </w:rPr>
      </w:pPr>
    </w:p>
    <w:bookmarkStart w:id="30" w:name="csf"/>
    <w:bookmarkStart w:id="31" w:name="csapattagokfeladat"/>
    <w:p w14:paraId="7EF24989" w14:textId="059EF8F4" w:rsidR="00F83FC9" w:rsidRPr="00A029A8" w:rsidRDefault="00A029A8" w:rsidP="00F83FC9">
      <w:pPr>
        <w:pStyle w:val="Cm"/>
        <w:rPr>
          <w:rStyle w:val="Hiperhivatkozs"/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>HYPERLINK  \l "nyolc"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 w:rsidR="00F83FC9" w:rsidRPr="00A029A8">
        <w:rPr>
          <w:rStyle w:val="Hiperhivatkozs"/>
          <w:sz w:val="28"/>
          <w:szCs w:val="28"/>
        </w:rPr>
        <w:t>Csapattagok és feladataik</w:t>
      </w:r>
    </w:p>
    <w:bookmarkEnd w:id="30"/>
    <w:bookmarkEnd w:id="31"/>
    <w:p w14:paraId="2FFC0E06" w14:textId="43C3B61E" w:rsidR="00F83FC9" w:rsidRDefault="00A029A8" w:rsidP="00F83FC9">
      <w:pPr>
        <w:pStyle w:val="Cm"/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14:paraId="1B2F418C" w14:textId="19A249C8" w:rsidR="00F83FC9" w:rsidRDefault="00BD7F45" w:rsidP="00C01E87">
      <w:pPr>
        <w:pStyle w:val="Cm"/>
        <w:tabs>
          <w:tab w:val="left" w:pos="2064"/>
        </w:tabs>
        <w:jc w:val="left"/>
        <w:rPr>
          <w:color w:val="404040" w:themeColor="text1" w:themeTint="BF"/>
          <w:sz w:val="24"/>
          <w:szCs w:val="24"/>
        </w:rPr>
      </w:pPr>
      <w:r>
        <w:rPr>
          <w:color w:val="404040" w:themeColor="text1" w:themeTint="BF"/>
          <w:sz w:val="24"/>
          <w:szCs w:val="24"/>
        </w:rPr>
        <w:t>Tesszáry Péter, Pernyész Dániel</w:t>
      </w:r>
      <w:r w:rsidR="0077252E">
        <w:rPr>
          <w:color w:val="404040" w:themeColor="text1" w:themeTint="BF"/>
          <w:sz w:val="24"/>
          <w:szCs w:val="24"/>
        </w:rPr>
        <w:t>: Asztali alkalmazás fejlesztése C</w:t>
      </w:r>
      <w:r w:rsidR="000F5F03">
        <w:rPr>
          <w:color w:val="404040" w:themeColor="text1" w:themeTint="BF"/>
          <w:sz w:val="24"/>
          <w:szCs w:val="24"/>
        </w:rPr>
        <w:t># nyelven</w:t>
      </w:r>
      <w:r w:rsidR="008D530F">
        <w:rPr>
          <w:color w:val="404040" w:themeColor="text1" w:themeTint="BF"/>
          <w:sz w:val="24"/>
          <w:szCs w:val="24"/>
        </w:rPr>
        <w:t>, Wor</w:t>
      </w:r>
      <w:r w:rsidR="005633E8">
        <w:rPr>
          <w:color w:val="404040" w:themeColor="text1" w:themeTint="BF"/>
          <w:sz w:val="24"/>
          <w:szCs w:val="24"/>
        </w:rPr>
        <w:t>d</w:t>
      </w:r>
      <w:r w:rsidR="008D530F">
        <w:rPr>
          <w:color w:val="404040" w:themeColor="text1" w:themeTint="BF"/>
          <w:sz w:val="24"/>
          <w:szCs w:val="24"/>
        </w:rPr>
        <w:t>Press Téma</w:t>
      </w:r>
      <w:r w:rsidR="008853C2">
        <w:rPr>
          <w:color w:val="404040" w:themeColor="text1" w:themeTint="BF"/>
          <w:sz w:val="24"/>
          <w:szCs w:val="24"/>
        </w:rPr>
        <w:t xml:space="preserve"> és </w:t>
      </w:r>
      <w:r w:rsidR="00914A88">
        <w:rPr>
          <w:color w:val="404040" w:themeColor="text1" w:themeTint="BF"/>
          <w:sz w:val="24"/>
          <w:szCs w:val="24"/>
        </w:rPr>
        <w:t>Bővítmény.</w:t>
      </w:r>
    </w:p>
    <w:p w14:paraId="38E8DA50" w14:textId="77777777" w:rsidR="00914A88" w:rsidRDefault="00914A88" w:rsidP="00C01E87">
      <w:pPr>
        <w:pStyle w:val="Cm"/>
        <w:tabs>
          <w:tab w:val="left" w:pos="2064"/>
        </w:tabs>
        <w:jc w:val="left"/>
        <w:rPr>
          <w:color w:val="404040" w:themeColor="text1" w:themeTint="BF"/>
          <w:sz w:val="24"/>
          <w:szCs w:val="24"/>
        </w:rPr>
      </w:pPr>
    </w:p>
    <w:p w14:paraId="618D6548" w14:textId="5038ADC6" w:rsidR="00914A88" w:rsidRDefault="00914A88" w:rsidP="00C01E87">
      <w:pPr>
        <w:pStyle w:val="Cm"/>
        <w:tabs>
          <w:tab w:val="left" w:pos="2064"/>
        </w:tabs>
        <w:jc w:val="left"/>
        <w:rPr>
          <w:color w:val="404040" w:themeColor="text1" w:themeTint="BF"/>
          <w:sz w:val="24"/>
          <w:szCs w:val="24"/>
        </w:rPr>
      </w:pPr>
      <w:r>
        <w:rPr>
          <w:color w:val="404040" w:themeColor="text1" w:themeTint="BF"/>
          <w:sz w:val="24"/>
          <w:szCs w:val="24"/>
        </w:rPr>
        <w:t>Bagi Péter</w:t>
      </w:r>
      <w:r w:rsidR="00560950">
        <w:rPr>
          <w:color w:val="404040" w:themeColor="text1" w:themeTint="BF"/>
          <w:sz w:val="24"/>
          <w:szCs w:val="24"/>
        </w:rPr>
        <w:t>: Weboldal fejlesztése</w:t>
      </w:r>
      <w:r w:rsidR="00E56BA9">
        <w:rPr>
          <w:color w:val="404040" w:themeColor="text1" w:themeTint="BF"/>
          <w:sz w:val="24"/>
          <w:szCs w:val="24"/>
        </w:rPr>
        <w:t xml:space="preserve"> Vue.Js segítségével</w:t>
      </w:r>
      <w:r w:rsidR="00F43CC3">
        <w:rPr>
          <w:color w:val="404040" w:themeColor="text1" w:themeTint="BF"/>
          <w:sz w:val="24"/>
          <w:szCs w:val="24"/>
        </w:rPr>
        <w:t>.</w:t>
      </w:r>
    </w:p>
    <w:p w14:paraId="5184F868" w14:textId="77777777" w:rsidR="00914A88" w:rsidRDefault="00914A88" w:rsidP="00C01E87">
      <w:pPr>
        <w:pStyle w:val="Cm"/>
        <w:tabs>
          <w:tab w:val="left" w:pos="2064"/>
        </w:tabs>
        <w:jc w:val="left"/>
        <w:rPr>
          <w:color w:val="404040" w:themeColor="text1" w:themeTint="BF"/>
          <w:sz w:val="24"/>
          <w:szCs w:val="24"/>
        </w:rPr>
      </w:pPr>
    </w:p>
    <w:p w14:paraId="6174904D" w14:textId="77777777" w:rsidR="00914A88" w:rsidRPr="000F399B" w:rsidRDefault="00914A88" w:rsidP="00C01E87">
      <w:pPr>
        <w:pStyle w:val="Cm"/>
        <w:tabs>
          <w:tab w:val="left" w:pos="2064"/>
        </w:tabs>
        <w:jc w:val="left"/>
        <w:rPr>
          <w:color w:val="404040" w:themeColor="text1" w:themeTint="BF"/>
          <w:sz w:val="24"/>
          <w:szCs w:val="24"/>
        </w:rPr>
      </w:pPr>
    </w:p>
    <w:p w14:paraId="35990563" w14:textId="77777777" w:rsidR="00C01E87" w:rsidRDefault="00C01E87" w:rsidP="005058A3">
      <w:pPr>
        <w:pStyle w:val="Cm"/>
        <w:rPr>
          <w:sz w:val="28"/>
          <w:szCs w:val="28"/>
        </w:rPr>
      </w:pPr>
    </w:p>
    <w:p w14:paraId="035F7808" w14:textId="77777777" w:rsidR="00F83FC9" w:rsidRDefault="00F83FC9" w:rsidP="005058A3">
      <w:pPr>
        <w:pStyle w:val="Cm"/>
        <w:rPr>
          <w:sz w:val="28"/>
          <w:szCs w:val="28"/>
        </w:rPr>
      </w:pPr>
    </w:p>
    <w:p w14:paraId="2957C196" w14:textId="77777777" w:rsidR="00F83FC9" w:rsidRDefault="00F83FC9" w:rsidP="005058A3">
      <w:pPr>
        <w:pStyle w:val="Cm"/>
        <w:rPr>
          <w:sz w:val="28"/>
          <w:szCs w:val="28"/>
        </w:rPr>
      </w:pPr>
    </w:p>
    <w:bookmarkStart w:id="32" w:name="test"/>
    <w:p w14:paraId="6F8C17EF" w14:textId="0BDCFFD2" w:rsidR="00F83FC9" w:rsidRDefault="00BA0226" w:rsidP="005058A3">
      <w:pPr>
        <w:pStyle w:val="Cm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>HYPERLINK  \l "esetek"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 w:rsidR="007A127D" w:rsidRPr="00BA0226">
        <w:rPr>
          <w:rStyle w:val="Hiperhivatkozs"/>
          <w:sz w:val="28"/>
          <w:szCs w:val="28"/>
        </w:rPr>
        <w:t>Tesztek</w:t>
      </w:r>
      <w:r>
        <w:rPr>
          <w:sz w:val="28"/>
          <w:szCs w:val="28"/>
        </w:rPr>
        <w:fldChar w:fldCharType="end"/>
      </w:r>
    </w:p>
    <w:p w14:paraId="7936522B" w14:textId="77777777" w:rsidR="002F2F8B" w:rsidRDefault="002F2F8B" w:rsidP="006438D8">
      <w:pPr>
        <w:pStyle w:val="Cm"/>
        <w:jc w:val="left"/>
        <w:rPr>
          <w:sz w:val="28"/>
          <w:szCs w:val="28"/>
        </w:rPr>
      </w:pPr>
    </w:p>
    <w:bookmarkEnd w:id="32"/>
    <w:p w14:paraId="019DCD7A" w14:textId="77777777" w:rsidR="00AB2804" w:rsidRDefault="006438D8" w:rsidP="002F2F8B">
      <w:pPr>
        <w:pStyle w:val="Cm"/>
        <w:tabs>
          <w:tab w:val="left" w:pos="348"/>
          <w:tab w:val="center" w:pos="4153"/>
        </w:tabs>
        <w:jc w:val="left"/>
        <w:rPr>
          <w:sz w:val="24"/>
          <w:szCs w:val="24"/>
        </w:rPr>
      </w:pPr>
      <w:r w:rsidRPr="00AB2804">
        <w:rPr>
          <w:color w:val="404040" w:themeColor="text1" w:themeTint="BF"/>
          <w:sz w:val="24"/>
          <w:szCs w:val="24"/>
        </w:rPr>
        <w:t>Fun</w:t>
      </w:r>
      <w:r w:rsidR="00EB174A" w:rsidRPr="00AB2804">
        <w:rPr>
          <w:color w:val="404040" w:themeColor="text1" w:themeTint="BF"/>
          <w:sz w:val="24"/>
          <w:szCs w:val="24"/>
        </w:rPr>
        <w:t>k</w:t>
      </w:r>
      <w:r w:rsidRPr="00AB2804">
        <w:rPr>
          <w:color w:val="404040" w:themeColor="text1" w:themeTint="BF"/>
          <w:sz w:val="24"/>
          <w:szCs w:val="24"/>
        </w:rPr>
        <w:t>ció</w:t>
      </w:r>
      <w:r w:rsidR="00EC0F43" w:rsidRPr="00AB2804">
        <w:rPr>
          <w:color w:val="404040" w:themeColor="text1" w:themeTint="BF"/>
          <w:sz w:val="24"/>
          <w:szCs w:val="24"/>
        </w:rPr>
        <w:t xml:space="preserve">teszteket végeztem </w:t>
      </w:r>
      <w:r w:rsidR="002C4325" w:rsidRPr="00AB2804">
        <w:rPr>
          <w:color w:val="404040" w:themeColor="text1" w:themeTint="BF"/>
          <w:sz w:val="24"/>
          <w:szCs w:val="24"/>
        </w:rPr>
        <w:t xml:space="preserve">a Vitest </w:t>
      </w:r>
      <w:r w:rsidR="00D443F3" w:rsidRPr="00AB2804">
        <w:rPr>
          <w:color w:val="404040" w:themeColor="text1" w:themeTint="BF"/>
          <w:sz w:val="24"/>
          <w:szCs w:val="24"/>
        </w:rPr>
        <w:t>segítségével,</w:t>
      </w:r>
      <w:r w:rsidR="002C4325" w:rsidRPr="00AB2804">
        <w:rPr>
          <w:color w:val="404040" w:themeColor="text1" w:themeTint="BF"/>
          <w:sz w:val="24"/>
          <w:szCs w:val="24"/>
        </w:rPr>
        <w:t xml:space="preserve"> ami egy modern </w:t>
      </w:r>
      <w:r w:rsidR="005F54BA" w:rsidRPr="00AB2804">
        <w:rPr>
          <w:color w:val="404040" w:themeColor="text1" w:themeTint="BF"/>
          <w:sz w:val="24"/>
          <w:szCs w:val="24"/>
        </w:rPr>
        <w:t>tesztelési lehetőség Frontend</w:t>
      </w:r>
      <w:r w:rsidR="00EB174A" w:rsidRPr="00AB2804">
        <w:rPr>
          <w:color w:val="404040" w:themeColor="text1" w:themeTint="BF"/>
          <w:sz w:val="24"/>
          <w:szCs w:val="24"/>
        </w:rPr>
        <w:t xml:space="preserve">es funkciók </w:t>
      </w:r>
      <w:r w:rsidR="00E52033" w:rsidRPr="00AB2804">
        <w:rPr>
          <w:color w:val="404040" w:themeColor="text1" w:themeTint="BF"/>
          <w:sz w:val="24"/>
          <w:szCs w:val="24"/>
        </w:rPr>
        <w:t xml:space="preserve">vizsgálatára. </w:t>
      </w:r>
      <w:r w:rsidR="00D443F3" w:rsidRPr="00AB2804">
        <w:rPr>
          <w:color w:val="404040" w:themeColor="text1" w:themeTint="BF"/>
          <w:sz w:val="24"/>
          <w:szCs w:val="24"/>
        </w:rPr>
        <w:t xml:space="preserve">Habár </w:t>
      </w:r>
      <w:r w:rsidR="00B24447" w:rsidRPr="00AB2804">
        <w:rPr>
          <w:color w:val="404040" w:themeColor="text1" w:themeTint="BF"/>
          <w:sz w:val="24"/>
          <w:szCs w:val="24"/>
        </w:rPr>
        <w:t>ezt a technikát minden n</w:t>
      </w:r>
      <w:r w:rsidR="00980E10" w:rsidRPr="00AB2804">
        <w:rPr>
          <w:color w:val="404040" w:themeColor="text1" w:themeTint="BF"/>
          <w:sz w:val="24"/>
          <w:szCs w:val="24"/>
        </w:rPr>
        <w:t>o</w:t>
      </w:r>
      <w:r w:rsidR="00B24447" w:rsidRPr="00AB2804">
        <w:rPr>
          <w:color w:val="404040" w:themeColor="text1" w:themeTint="BF"/>
          <w:sz w:val="24"/>
          <w:szCs w:val="24"/>
        </w:rPr>
        <w:t xml:space="preserve">de.js </w:t>
      </w:r>
      <w:r w:rsidR="00980E10" w:rsidRPr="00AB2804">
        <w:rPr>
          <w:color w:val="404040" w:themeColor="text1" w:themeTint="BF"/>
          <w:sz w:val="24"/>
          <w:szCs w:val="24"/>
        </w:rPr>
        <w:t>alapú keretrendszer támogatja</w:t>
      </w:r>
      <w:r w:rsidR="00BC2400" w:rsidRPr="00AB2804">
        <w:rPr>
          <w:color w:val="404040" w:themeColor="text1" w:themeTint="BF"/>
          <w:sz w:val="24"/>
          <w:szCs w:val="24"/>
        </w:rPr>
        <w:t xml:space="preserve"> a beállítás</w:t>
      </w:r>
      <w:r w:rsidR="00514964" w:rsidRPr="00AB2804">
        <w:rPr>
          <w:color w:val="404040" w:themeColor="text1" w:themeTint="BF"/>
          <w:sz w:val="24"/>
          <w:szCs w:val="24"/>
        </w:rPr>
        <w:t>ok projectenként eltérhetnek</w:t>
      </w:r>
      <w:r w:rsidR="00AB2804" w:rsidRPr="00AB2804">
        <w:rPr>
          <w:color w:val="404040" w:themeColor="text1" w:themeTint="BF"/>
          <w:sz w:val="24"/>
          <w:szCs w:val="24"/>
        </w:rPr>
        <w:t>.</w:t>
      </w:r>
    </w:p>
    <w:p w14:paraId="1786B2EE" w14:textId="77777777" w:rsidR="00C36EA7" w:rsidRDefault="00C36EA7" w:rsidP="002F2F8B">
      <w:pPr>
        <w:pStyle w:val="Cm"/>
        <w:tabs>
          <w:tab w:val="left" w:pos="348"/>
          <w:tab w:val="center" w:pos="4153"/>
        </w:tabs>
        <w:jc w:val="left"/>
        <w:rPr>
          <w:sz w:val="24"/>
          <w:szCs w:val="24"/>
        </w:rPr>
      </w:pPr>
    </w:p>
    <w:p w14:paraId="6FF95A81" w14:textId="77777777" w:rsidR="001A0DE6" w:rsidRDefault="00C36EA7" w:rsidP="002F2F8B">
      <w:pPr>
        <w:pStyle w:val="Cm"/>
        <w:tabs>
          <w:tab w:val="left" w:pos="348"/>
          <w:tab w:val="center" w:pos="4153"/>
        </w:tabs>
        <w:jc w:val="left"/>
        <w:rPr>
          <w:color w:val="404040" w:themeColor="text1" w:themeTint="BF"/>
          <w:sz w:val="24"/>
          <w:szCs w:val="24"/>
        </w:rPr>
      </w:pPr>
      <w:r w:rsidRPr="001A0DE6">
        <w:rPr>
          <w:color w:val="404040" w:themeColor="text1" w:themeTint="BF"/>
          <w:sz w:val="24"/>
          <w:szCs w:val="24"/>
        </w:rPr>
        <w:t>Az alábbiakban az ált</w:t>
      </w:r>
      <w:r w:rsidR="001A0DE6" w:rsidRPr="001A0DE6">
        <w:rPr>
          <w:color w:val="404040" w:themeColor="text1" w:themeTint="BF"/>
          <w:sz w:val="24"/>
          <w:szCs w:val="24"/>
        </w:rPr>
        <w:t>alam használt teszteseteket mutatom be.</w:t>
      </w:r>
    </w:p>
    <w:p w14:paraId="6672D94A" w14:textId="77777777" w:rsidR="001A0DE6" w:rsidRDefault="001A0DE6" w:rsidP="002F2F8B">
      <w:pPr>
        <w:pStyle w:val="Cm"/>
        <w:tabs>
          <w:tab w:val="left" w:pos="348"/>
          <w:tab w:val="center" w:pos="4153"/>
        </w:tabs>
        <w:jc w:val="left"/>
        <w:rPr>
          <w:color w:val="404040" w:themeColor="text1" w:themeTint="BF"/>
          <w:sz w:val="24"/>
          <w:szCs w:val="24"/>
        </w:rPr>
      </w:pPr>
    </w:p>
    <w:p w14:paraId="19FBF34A" w14:textId="77777777" w:rsidR="00BB1BF8" w:rsidRDefault="001A0DE6" w:rsidP="002F2F8B">
      <w:pPr>
        <w:pStyle w:val="Cm"/>
        <w:tabs>
          <w:tab w:val="left" w:pos="348"/>
          <w:tab w:val="center" w:pos="4153"/>
        </w:tabs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2D596C6" wp14:editId="5D806474">
            <wp:extent cx="5581225" cy="1463040"/>
            <wp:effectExtent l="0" t="0" r="635" b="3810"/>
            <wp:docPr id="580248450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48450" name="Kép 1" descr="A képen szöveg, képernyőkép, szoftver, számítógép látható&#10;&#10;Automatikusan generált leírás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0" t="3338" r="7826" b="55053"/>
                    <a:stretch/>
                  </pic:blipFill>
                  <pic:spPr bwMode="auto">
                    <a:xfrm>
                      <a:off x="0" y="0"/>
                      <a:ext cx="5605596" cy="1469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00A6C" w14:textId="77777777" w:rsidR="00BB1BF8" w:rsidRDefault="00BB1BF8" w:rsidP="002F2F8B">
      <w:pPr>
        <w:pStyle w:val="Cm"/>
        <w:tabs>
          <w:tab w:val="left" w:pos="348"/>
          <w:tab w:val="center" w:pos="4153"/>
        </w:tabs>
        <w:jc w:val="left"/>
        <w:rPr>
          <w:sz w:val="24"/>
          <w:szCs w:val="24"/>
        </w:rPr>
      </w:pPr>
    </w:p>
    <w:p w14:paraId="3A6ED7CD" w14:textId="77777777" w:rsidR="00EC3AB4" w:rsidRDefault="00BB1BF8" w:rsidP="002F2F8B">
      <w:pPr>
        <w:pStyle w:val="Cm"/>
        <w:tabs>
          <w:tab w:val="left" w:pos="348"/>
          <w:tab w:val="center" w:pos="4153"/>
        </w:tabs>
        <w:jc w:val="left"/>
        <w:rPr>
          <w:color w:val="404040" w:themeColor="text1" w:themeTint="BF"/>
          <w:sz w:val="24"/>
          <w:szCs w:val="24"/>
        </w:rPr>
      </w:pPr>
      <w:r w:rsidRPr="00EF55AC">
        <w:rPr>
          <w:color w:val="404040" w:themeColor="text1" w:themeTint="BF"/>
          <w:sz w:val="24"/>
          <w:szCs w:val="24"/>
        </w:rPr>
        <w:t xml:space="preserve">Ez a teszteset a </w:t>
      </w:r>
      <w:r w:rsidR="00FB5B32" w:rsidRPr="00EF55AC">
        <w:rPr>
          <w:color w:val="404040" w:themeColor="text1" w:themeTint="BF"/>
          <w:sz w:val="24"/>
          <w:szCs w:val="24"/>
        </w:rPr>
        <w:t xml:space="preserve">navbar viselkedését </w:t>
      </w:r>
      <w:r w:rsidR="004A76E2" w:rsidRPr="00EF55AC">
        <w:rPr>
          <w:color w:val="404040" w:themeColor="text1" w:themeTint="BF"/>
          <w:sz w:val="24"/>
          <w:szCs w:val="24"/>
        </w:rPr>
        <w:t>a navigáci</w:t>
      </w:r>
      <w:r w:rsidR="00D200B6" w:rsidRPr="00EF55AC">
        <w:rPr>
          <w:color w:val="404040" w:themeColor="text1" w:themeTint="BF"/>
          <w:sz w:val="24"/>
          <w:szCs w:val="24"/>
        </w:rPr>
        <w:t xml:space="preserve">ó pontosságát </w:t>
      </w:r>
      <w:r w:rsidR="002713E1" w:rsidRPr="00EF55AC">
        <w:rPr>
          <w:color w:val="404040" w:themeColor="text1" w:themeTint="BF"/>
          <w:sz w:val="24"/>
          <w:szCs w:val="24"/>
        </w:rPr>
        <w:t>figyeli</w:t>
      </w:r>
      <w:r w:rsidR="00EF55AC" w:rsidRPr="00EF55AC">
        <w:rPr>
          <w:color w:val="404040" w:themeColor="text1" w:themeTint="BF"/>
          <w:sz w:val="24"/>
          <w:szCs w:val="24"/>
        </w:rPr>
        <w:t>.</w:t>
      </w:r>
    </w:p>
    <w:p w14:paraId="0D3B8BB1" w14:textId="77777777" w:rsidR="00EC3AB4" w:rsidRDefault="00EC3AB4" w:rsidP="002F2F8B">
      <w:pPr>
        <w:pStyle w:val="Cm"/>
        <w:tabs>
          <w:tab w:val="left" w:pos="348"/>
          <w:tab w:val="center" w:pos="4153"/>
        </w:tabs>
        <w:jc w:val="left"/>
        <w:rPr>
          <w:color w:val="404040" w:themeColor="text1" w:themeTint="BF"/>
          <w:sz w:val="24"/>
          <w:szCs w:val="24"/>
        </w:rPr>
      </w:pPr>
    </w:p>
    <w:p w14:paraId="745EC9AE" w14:textId="77777777" w:rsidR="00495BB2" w:rsidRDefault="004A2A48" w:rsidP="002F2F8B">
      <w:pPr>
        <w:pStyle w:val="Cm"/>
        <w:tabs>
          <w:tab w:val="left" w:pos="348"/>
          <w:tab w:val="center" w:pos="4153"/>
        </w:tabs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0E6806" wp14:editId="3A80B843">
            <wp:extent cx="5605859" cy="1722120"/>
            <wp:effectExtent l="0" t="0" r="0" b="0"/>
            <wp:docPr id="400964879" name="Kép 3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64879" name="Kép 3" descr="A képen szöveg, képernyőkép, szoftver, számítógép látható&#10;&#10;Automatikusan generált leírás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4" t="4624" r="6959" b="46060"/>
                    <a:stretch/>
                  </pic:blipFill>
                  <pic:spPr bwMode="auto">
                    <a:xfrm>
                      <a:off x="0" y="0"/>
                      <a:ext cx="5613108" cy="1724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E1629" w14:textId="77777777" w:rsidR="00495BB2" w:rsidRDefault="00495BB2" w:rsidP="002F2F8B">
      <w:pPr>
        <w:pStyle w:val="Cm"/>
        <w:tabs>
          <w:tab w:val="left" w:pos="348"/>
          <w:tab w:val="center" w:pos="4153"/>
        </w:tabs>
        <w:jc w:val="left"/>
        <w:rPr>
          <w:sz w:val="24"/>
          <w:szCs w:val="24"/>
        </w:rPr>
      </w:pPr>
    </w:p>
    <w:p w14:paraId="09ECE85A" w14:textId="71D537A9" w:rsidR="00D676D8" w:rsidRDefault="00132A83" w:rsidP="002F2F8B">
      <w:pPr>
        <w:pStyle w:val="Cm"/>
        <w:tabs>
          <w:tab w:val="left" w:pos="348"/>
          <w:tab w:val="center" w:pos="4153"/>
        </w:tabs>
        <w:jc w:val="left"/>
        <w:rPr>
          <w:color w:val="404040" w:themeColor="text1" w:themeTint="BF"/>
          <w:sz w:val="24"/>
          <w:szCs w:val="24"/>
        </w:rPr>
      </w:pPr>
      <w:r>
        <w:rPr>
          <w:color w:val="404040" w:themeColor="text1" w:themeTint="BF"/>
          <w:sz w:val="24"/>
          <w:szCs w:val="24"/>
        </w:rPr>
        <w:t>A f</w:t>
      </w:r>
      <w:r w:rsidR="000A7D79">
        <w:rPr>
          <w:color w:val="404040" w:themeColor="text1" w:themeTint="BF"/>
          <w:sz w:val="24"/>
          <w:szCs w:val="24"/>
        </w:rPr>
        <w:t>enti</w:t>
      </w:r>
      <w:r w:rsidR="00495BB2" w:rsidRPr="00365C68">
        <w:rPr>
          <w:color w:val="404040" w:themeColor="text1" w:themeTint="BF"/>
          <w:sz w:val="24"/>
          <w:szCs w:val="24"/>
        </w:rPr>
        <w:t xml:space="preserve"> a teszteset azt </w:t>
      </w:r>
      <w:r w:rsidR="001208A9" w:rsidRPr="00365C68">
        <w:rPr>
          <w:color w:val="404040" w:themeColor="text1" w:themeTint="BF"/>
          <w:sz w:val="24"/>
          <w:szCs w:val="24"/>
        </w:rPr>
        <w:t>figyeli,</w:t>
      </w:r>
      <w:r w:rsidR="00CB36C5" w:rsidRPr="00365C68">
        <w:rPr>
          <w:color w:val="404040" w:themeColor="text1" w:themeTint="BF"/>
          <w:sz w:val="24"/>
          <w:szCs w:val="24"/>
        </w:rPr>
        <w:t xml:space="preserve"> hogy a szükséges változás </w:t>
      </w:r>
      <w:r w:rsidR="001208A9" w:rsidRPr="00365C68">
        <w:rPr>
          <w:color w:val="404040" w:themeColor="text1" w:themeTint="BF"/>
          <w:sz w:val="24"/>
          <w:szCs w:val="24"/>
        </w:rPr>
        <w:t>megtörténik-e</w:t>
      </w:r>
      <w:r w:rsidR="00D645AB" w:rsidRPr="00365C68">
        <w:rPr>
          <w:color w:val="404040" w:themeColor="text1" w:themeTint="BF"/>
          <w:sz w:val="24"/>
          <w:szCs w:val="24"/>
        </w:rPr>
        <w:t xml:space="preserve"> a helyes e-mail cím beírása után</w:t>
      </w:r>
      <w:r w:rsidR="001208A9" w:rsidRPr="00365C68">
        <w:rPr>
          <w:color w:val="404040" w:themeColor="text1" w:themeTint="BF"/>
          <w:sz w:val="24"/>
          <w:szCs w:val="24"/>
        </w:rPr>
        <w:t xml:space="preserve">, azaz a &lt;p&gt; </w:t>
      </w:r>
      <w:r w:rsidR="000E30F2" w:rsidRPr="00365C68">
        <w:rPr>
          <w:color w:val="404040" w:themeColor="text1" w:themeTint="BF"/>
          <w:sz w:val="24"/>
          <w:szCs w:val="24"/>
        </w:rPr>
        <w:t xml:space="preserve">tagba írt figyelmeztetés </w:t>
      </w:r>
      <w:r w:rsidR="00365C68" w:rsidRPr="00365C68">
        <w:rPr>
          <w:color w:val="404040" w:themeColor="text1" w:themeTint="BF"/>
          <w:sz w:val="24"/>
          <w:szCs w:val="24"/>
        </w:rPr>
        <w:t>eltűnik</w:t>
      </w:r>
      <w:r w:rsidR="000E30F2" w:rsidRPr="00365C68">
        <w:rPr>
          <w:color w:val="404040" w:themeColor="text1" w:themeTint="BF"/>
          <w:sz w:val="24"/>
          <w:szCs w:val="24"/>
        </w:rPr>
        <w:t xml:space="preserve"> e.</w:t>
      </w:r>
    </w:p>
    <w:p w14:paraId="2268517E" w14:textId="77777777" w:rsidR="00D676D8" w:rsidRDefault="00D676D8" w:rsidP="002F2F8B">
      <w:pPr>
        <w:pStyle w:val="Cm"/>
        <w:tabs>
          <w:tab w:val="left" w:pos="348"/>
          <w:tab w:val="center" w:pos="4153"/>
        </w:tabs>
        <w:jc w:val="left"/>
        <w:rPr>
          <w:color w:val="404040" w:themeColor="text1" w:themeTint="BF"/>
          <w:sz w:val="24"/>
          <w:szCs w:val="24"/>
        </w:rPr>
      </w:pPr>
    </w:p>
    <w:p w14:paraId="7831DA42" w14:textId="77777777" w:rsidR="000A7D79" w:rsidRDefault="00D676D8" w:rsidP="002F2F8B">
      <w:pPr>
        <w:pStyle w:val="Cm"/>
        <w:tabs>
          <w:tab w:val="left" w:pos="348"/>
          <w:tab w:val="center" w:pos="4153"/>
        </w:tabs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CD347BF" wp14:editId="59701E07">
            <wp:extent cx="5676900" cy="2239511"/>
            <wp:effectExtent l="0" t="0" r="0" b="8890"/>
            <wp:docPr id="90005119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51194" name="Kép 900051194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14" t="3852" r="7247" b="40926"/>
                    <a:stretch/>
                  </pic:blipFill>
                  <pic:spPr bwMode="auto">
                    <a:xfrm>
                      <a:off x="0" y="0"/>
                      <a:ext cx="5735796" cy="2262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1D6BC" w14:textId="77777777" w:rsidR="000A7D79" w:rsidRDefault="000A7D79" w:rsidP="002F2F8B">
      <w:pPr>
        <w:pStyle w:val="Cm"/>
        <w:tabs>
          <w:tab w:val="left" w:pos="348"/>
          <w:tab w:val="center" w:pos="4153"/>
        </w:tabs>
        <w:jc w:val="left"/>
        <w:rPr>
          <w:sz w:val="24"/>
          <w:szCs w:val="24"/>
        </w:rPr>
      </w:pPr>
    </w:p>
    <w:p w14:paraId="04A43414" w14:textId="5E481685" w:rsidR="00BD0AB4" w:rsidRPr="006438D8" w:rsidRDefault="00330927" w:rsidP="002F2F8B">
      <w:pPr>
        <w:pStyle w:val="Cm"/>
        <w:tabs>
          <w:tab w:val="left" w:pos="348"/>
          <w:tab w:val="center" w:pos="4153"/>
        </w:tabs>
        <w:jc w:val="left"/>
        <w:rPr>
          <w:sz w:val="24"/>
          <w:szCs w:val="24"/>
        </w:rPr>
      </w:pPr>
      <w:r w:rsidRPr="00913129">
        <w:rPr>
          <w:color w:val="404040" w:themeColor="text1" w:themeTint="BF"/>
          <w:sz w:val="24"/>
          <w:szCs w:val="24"/>
        </w:rPr>
        <w:t>A teszteset</w:t>
      </w:r>
      <w:r w:rsidR="006F1582" w:rsidRPr="00913129">
        <w:rPr>
          <w:color w:val="404040" w:themeColor="text1" w:themeTint="BF"/>
          <w:sz w:val="24"/>
          <w:szCs w:val="24"/>
        </w:rPr>
        <w:t xml:space="preserve"> </w:t>
      </w:r>
      <w:r w:rsidR="005B6469" w:rsidRPr="00913129">
        <w:rPr>
          <w:color w:val="404040" w:themeColor="text1" w:themeTint="BF"/>
          <w:sz w:val="24"/>
          <w:szCs w:val="24"/>
        </w:rPr>
        <w:t>vizsgálja,</w:t>
      </w:r>
      <w:r w:rsidR="006F1582" w:rsidRPr="00913129">
        <w:rPr>
          <w:color w:val="404040" w:themeColor="text1" w:themeTint="BF"/>
          <w:sz w:val="24"/>
          <w:szCs w:val="24"/>
        </w:rPr>
        <w:t xml:space="preserve"> hogy az adatbázis tulajdonságok megfelel</w:t>
      </w:r>
      <w:r w:rsidR="00C11156" w:rsidRPr="00913129">
        <w:rPr>
          <w:color w:val="404040" w:themeColor="text1" w:themeTint="BF"/>
          <w:sz w:val="24"/>
          <w:szCs w:val="24"/>
        </w:rPr>
        <w:t xml:space="preserve">ően </w:t>
      </w:r>
      <w:r w:rsidR="00913129" w:rsidRPr="00913129">
        <w:rPr>
          <w:color w:val="404040" w:themeColor="text1" w:themeTint="BF"/>
          <w:sz w:val="24"/>
          <w:szCs w:val="24"/>
        </w:rPr>
        <w:t>jelenek-e</w:t>
      </w:r>
      <w:r w:rsidR="00C11156" w:rsidRPr="00913129">
        <w:rPr>
          <w:color w:val="404040" w:themeColor="text1" w:themeTint="BF"/>
          <w:sz w:val="24"/>
          <w:szCs w:val="24"/>
        </w:rPr>
        <w:t xml:space="preserve"> meg, e</w:t>
      </w:r>
      <w:r w:rsidR="00D147EC" w:rsidRPr="00913129">
        <w:rPr>
          <w:color w:val="404040" w:themeColor="text1" w:themeTint="BF"/>
          <w:sz w:val="24"/>
          <w:szCs w:val="24"/>
        </w:rPr>
        <w:t xml:space="preserve">hhez létre </w:t>
      </w:r>
      <w:r w:rsidR="005B6469" w:rsidRPr="00913129">
        <w:rPr>
          <w:color w:val="404040" w:themeColor="text1" w:themeTint="BF"/>
          <w:sz w:val="24"/>
          <w:szCs w:val="24"/>
        </w:rPr>
        <w:t>kellett</w:t>
      </w:r>
      <w:r w:rsidR="00913129" w:rsidRPr="00913129">
        <w:rPr>
          <w:color w:val="404040" w:themeColor="text1" w:themeTint="BF"/>
          <w:sz w:val="24"/>
          <w:szCs w:val="24"/>
        </w:rPr>
        <w:t xml:space="preserve"> hozni</w:t>
      </w:r>
      <w:r w:rsidR="00C11156" w:rsidRPr="00913129">
        <w:rPr>
          <w:color w:val="404040" w:themeColor="text1" w:themeTint="BF"/>
          <w:sz w:val="24"/>
          <w:szCs w:val="24"/>
        </w:rPr>
        <w:t xml:space="preserve"> egy teszt</w:t>
      </w:r>
      <w:r w:rsidR="00AD23DE" w:rsidRPr="00913129">
        <w:rPr>
          <w:color w:val="404040" w:themeColor="text1" w:themeTint="BF"/>
          <w:sz w:val="24"/>
          <w:szCs w:val="24"/>
        </w:rPr>
        <w:t xml:space="preserve"> template-t</w:t>
      </w:r>
      <w:r w:rsidR="00D147EC" w:rsidRPr="00913129">
        <w:rPr>
          <w:color w:val="404040" w:themeColor="text1" w:themeTint="BF"/>
          <w:sz w:val="24"/>
          <w:szCs w:val="24"/>
        </w:rPr>
        <w:t>.</w:t>
      </w:r>
      <w:r w:rsidR="00BD0AB4" w:rsidRPr="006438D8">
        <w:rPr>
          <w:sz w:val="24"/>
          <w:szCs w:val="24"/>
        </w:rPr>
        <w:br w:type="page"/>
      </w:r>
    </w:p>
    <w:p w14:paraId="0C3C9F00" w14:textId="77777777" w:rsidR="00C079C8" w:rsidRDefault="00C079C8">
      <w:pPr>
        <w:rPr>
          <w:color w:val="0000FF"/>
          <w:u w:val="single"/>
        </w:rPr>
      </w:pPr>
    </w:p>
    <w:p w14:paraId="751367CB" w14:textId="77777777" w:rsidR="00BD0AB4" w:rsidRDefault="00BD0AB4" w:rsidP="00E41B1F"/>
    <w:bookmarkStart w:id="33" w:name="_Források"/>
    <w:bookmarkStart w:id="34" w:name="f"/>
    <w:bookmarkEnd w:id="33"/>
    <w:p w14:paraId="3BA3C17B" w14:textId="3072D3B7" w:rsidR="00BD0AB4" w:rsidRPr="00C819B3" w:rsidRDefault="008B021F" w:rsidP="00BD0AB4">
      <w:pPr>
        <w:pStyle w:val="Cmsor1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fldChar w:fldCharType="begin"/>
      </w:r>
      <w:r>
        <w:rPr>
          <w:sz w:val="28"/>
          <w:szCs w:val="28"/>
          <w:lang w:val="hu-HU"/>
        </w:rPr>
        <w:instrText>HYPERLINK  \l "tizenot"</w:instrText>
      </w:r>
      <w:r>
        <w:rPr>
          <w:sz w:val="28"/>
          <w:szCs w:val="28"/>
          <w:lang w:val="hu-HU"/>
        </w:rPr>
      </w:r>
      <w:r>
        <w:rPr>
          <w:sz w:val="28"/>
          <w:szCs w:val="28"/>
          <w:lang w:val="hu-HU"/>
        </w:rPr>
        <w:fldChar w:fldCharType="separate"/>
      </w:r>
      <w:r w:rsidR="00BD0AB4" w:rsidRPr="008B021F">
        <w:rPr>
          <w:rStyle w:val="Hiperhivatkozs"/>
          <w:sz w:val="28"/>
          <w:szCs w:val="28"/>
          <w:lang w:val="hu-HU"/>
        </w:rPr>
        <w:t>Források</w:t>
      </w:r>
      <w:r>
        <w:rPr>
          <w:sz w:val="28"/>
          <w:szCs w:val="28"/>
          <w:lang w:val="hu-HU"/>
        </w:rPr>
        <w:fldChar w:fldCharType="end"/>
      </w:r>
    </w:p>
    <w:bookmarkEnd w:id="34"/>
    <w:p w14:paraId="14424D8C" w14:textId="77777777" w:rsidR="00BD0AB4" w:rsidRDefault="001A526A" w:rsidP="00BD0AB4">
      <w:r>
        <w:fldChar w:fldCharType="begin"/>
      </w:r>
      <w:r>
        <w:instrText>HYPERLINK "https://vuejs.org/"</w:instrText>
      </w:r>
      <w:r>
        <w:fldChar w:fldCharType="separate"/>
      </w:r>
      <w:r w:rsidR="00BD0AB4" w:rsidRPr="009B5B70">
        <w:rPr>
          <w:color w:val="0000FF"/>
          <w:u w:val="single"/>
        </w:rPr>
        <w:t>Vue.js - The Progressive JavaScript Framework | Vue.js (vuejs.org)</w:t>
      </w:r>
      <w:r>
        <w:rPr>
          <w:color w:val="0000FF"/>
          <w:u w:val="single"/>
        </w:rPr>
        <w:fldChar w:fldCharType="end"/>
      </w:r>
    </w:p>
    <w:p w14:paraId="3DF6AEFC" w14:textId="30A52042" w:rsidR="00BD0AB4" w:rsidRDefault="001A526A" w:rsidP="00E41B1F">
      <w:pPr>
        <w:rPr>
          <w:color w:val="0000FF"/>
          <w:u w:val="single"/>
        </w:rPr>
      </w:pPr>
      <w:hyperlink r:id="rId55" w:history="1">
        <w:r w:rsidR="00BD0AB4" w:rsidRPr="00B16461">
          <w:rPr>
            <w:color w:val="0000FF"/>
            <w:u w:val="single"/>
          </w:rPr>
          <w:t>Bevezetés a Vue.js keretrendszerbe | ITHub</w:t>
        </w:r>
      </w:hyperlink>
    </w:p>
    <w:p w14:paraId="26508C61" w14:textId="58862562" w:rsidR="00263C4F" w:rsidRDefault="001A526A" w:rsidP="00E41B1F">
      <w:pPr>
        <w:rPr>
          <w:color w:val="0000FF"/>
          <w:u w:val="single"/>
        </w:rPr>
      </w:pPr>
      <w:hyperlink r:id="rId56" w:anchor=":~:text=Kezd%C3%A9snek%20n%C3%A9zz%C3%BCk%20meg%2C%20hogy%20milyen%20anim%C3%A1ci%C3%B3%20tulajdons%C3%A1gok%20l%C3%A9teznek,5%20animation-iteration-count%20%28Az%20anim%C3%A1ci%C3%B3%20ism%C3%A9tl%C5%91d%C3%A9s%C3%A9nek%20sz%C3%A1ma.%29%20Tov%C3%A1bbi%20elemek" w:history="1">
        <w:r w:rsidR="00263C4F" w:rsidRPr="00263C4F">
          <w:rPr>
            <w:color w:val="0000FF"/>
            <w:u w:val="single"/>
          </w:rPr>
          <w:t>CSS animáció készítése - WEBiskola</w:t>
        </w:r>
      </w:hyperlink>
    </w:p>
    <w:p w14:paraId="124C80E9" w14:textId="13B698B2" w:rsidR="00592E22" w:rsidRDefault="001A526A" w:rsidP="00E41B1F">
      <w:pPr>
        <w:rPr>
          <w:color w:val="0000FF"/>
          <w:u w:val="single"/>
        </w:rPr>
      </w:pPr>
      <w:hyperlink r:id="rId57" w:history="1">
        <w:r w:rsidR="00592E22" w:rsidRPr="00592E22">
          <w:rPr>
            <w:color w:val="0000FF"/>
            <w:u w:val="single"/>
          </w:rPr>
          <w:t>json-server - npm (npmjs.com)</w:t>
        </w:r>
      </w:hyperlink>
    </w:p>
    <w:p w14:paraId="5E960CEC" w14:textId="61166F3D" w:rsidR="001C3F9A" w:rsidRDefault="001A526A" w:rsidP="00E41B1F">
      <w:pPr>
        <w:rPr>
          <w:color w:val="0000FF"/>
          <w:u w:val="single"/>
        </w:rPr>
      </w:pPr>
      <w:hyperlink r:id="rId58" w:history="1">
        <w:r w:rsidR="007C485D" w:rsidRPr="007C485D">
          <w:rPr>
            <w:color w:val="0000FF"/>
            <w:u w:val="single"/>
          </w:rPr>
          <w:t>Reszponzív weboldal készítése (Viewport és CSS Media Query) - WEBiskola</w:t>
        </w:r>
      </w:hyperlink>
    </w:p>
    <w:p w14:paraId="12CC31E9" w14:textId="71B40E3E" w:rsidR="001914C6" w:rsidRDefault="001A526A" w:rsidP="00E41B1F">
      <w:hyperlink r:id="rId59" w:history="1">
        <w:r w:rsidR="001914C6" w:rsidRPr="001914C6">
          <w:rPr>
            <w:color w:val="0000FF"/>
            <w:u w:val="single"/>
          </w:rPr>
          <w:t>A CSS Flexbox bemutatása példákon keresztül, kódokkal együtt! | Gremmédia (gremmedia.hu)</w:t>
        </w:r>
      </w:hyperlink>
    </w:p>
    <w:p w14:paraId="78A472AD" w14:textId="4002940E" w:rsidR="008B15B3" w:rsidRDefault="001A526A" w:rsidP="00E41B1F">
      <w:pPr>
        <w:rPr>
          <w:color w:val="0000FF"/>
          <w:u w:val="single"/>
        </w:rPr>
      </w:pPr>
      <w:hyperlink r:id="rId60" w:history="1">
        <w:r w:rsidR="008B15B3" w:rsidRPr="008B15B3">
          <w:rPr>
            <w:color w:val="0000FF"/>
            <w:u w:val="single"/>
          </w:rPr>
          <w:t>Tailwind CSS - Rapidly build modern websites without ever leaving your HTML.</w:t>
        </w:r>
      </w:hyperlink>
    </w:p>
    <w:p w14:paraId="2753AE64" w14:textId="2FDD46EE" w:rsidR="002A64FC" w:rsidRDefault="001A526A" w:rsidP="00E41B1F">
      <w:pPr>
        <w:rPr>
          <w:color w:val="0000FF"/>
          <w:u w:val="single"/>
        </w:rPr>
      </w:pPr>
      <w:hyperlink r:id="rId61" w:anchor=":~:text=Tailwind%20CSS%20is%20a%20CSS%20framework%20that%20provides,development%20process%20and%20offers%20great%20flexibility%20for%20customization." w:history="1">
        <w:r w:rsidR="002A64FC" w:rsidRPr="002A64FC">
          <w:rPr>
            <w:color w:val="0000FF"/>
            <w:u w:val="single"/>
          </w:rPr>
          <w:t>Tailwind CSS for Beginners: A Step-by-Step Guide - DEV Community</w:t>
        </w:r>
      </w:hyperlink>
    </w:p>
    <w:p w14:paraId="21C118B4" w14:textId="369759DE" w:rsidR="0051283D" w:rsidRDefault="001A526A" w:rsidP="00E41B1F">
      <w:hyperlink r:id="rId62" w:history="1">
        <w:r w:rsidR="00D804C8" w:rsidRPr="00D804C8">
          <w:rPr>
            <w:color w:val="0000FF"/>
            <w:u w:val="single"/>
          </w:rPr>
          <w:t>Single-Page Applications: A Comprehensive Guide - KeyCDN</w:t>
        </w:r>
      </w:hyperlink>
    </w:p>
    <w:p w14:paraId="25998B99" w14:textId="70D72245" w:rsidR="00C47556" w:rsidRDefault="001A526A" w:rsidP="00E41B1F">
      <w:hyperlink r:id="rId63" w:history="1">
        <w:r w:rsidR="00834321" w:rsidRPr="00834321">
          <w:rPr>
            <w:color w:val="0000FF"/>
            <w:u w:val="single"/>
          </w:rPr>
          <w:t>Kódolj okosabban - css változók - Online Webdesign Tanfolyam - Szabadúszó webdesigner kurzus mentorálással</w:t>
        </w:r>
      </w:hyperlink>
    </w:p>
    <w:p w14:paraId="15476A35" w14:textId="71C567D4" w:rsidR="00F85977" w:rsidRDefault="001A526A" w:rsidP="00E41B1F">
      <w:hyperlink r:id="rId64" w:history="1">
        <w:r w:rsidR="00F85977" w:rsidRPr="00F85977">
          <w:rPr>
            <w:color w:val="0000FF"/>
            <w:u w:val="single"/>
          </w:rPr>
          <w:t>A CSS GRID bemutatása-részletes példákkal, kódokkal együtt! (gremmedia.hu)</w:t>
        </w:r>
      </w:hyperlink>
    </w:p>
    <w:p w14:paraId="62558456" w14:textId="41889275" w:rsidR="001F2CBA" w:rsidRPr="00E41B1F" w:rsidRDefault="001A526A" w:rsidP="00E41B1F">
      <w:pPr>
        <w:rPr>
          <w:lang w:val="hu-HU"/>
        </w:rPr>
      </w:pPr>
      <w:hyperlink r:id="rId65" w:history="1">
        <w:r w:rsidR="001F2CBA" w:rsidRPr="001F2CBA">
          <w:rPr>
            <w:color w:val="0000FF"/>
            <w:u w:val="single"/>
          </w:rPr>
          <w:t>Bootstrap Icons · Official open source SVG icon library for Bootstrap (getbootstrap.com)</w:t>
        </w:r>
      </w:hyperlink>
    </w:p>
    <w:p w14:paraId="533CA699" w14:textId="77777777" w:rsidR="000744A7" w:rsidRPr="000744A7" w:rsidRDefault="000744A7" w:rsidP="000744A7">
      <w:pPr>
        <w:rPr>
          <w:sz w:val="40"/>
          <w:szCs w:val="40"/>
          <w:lang w:val="hu-HU"/>
        </w:rPr>
      </w:pPr>
    </w:p>
    <w:p w14:paraId="7A52E3B3" w14:textId="77777777" w:rsidR="00804E03" w:rsidRPr="00F6677A" w:rsidRDefault="00804E03" w:rsidP="00804E03">
      <w:pPr>
        <w:rPr>
          <w:lang w:val="hu-HU"/>
        </w:rPr>
      </w:pPr>
    </w:p>
    <w:sectPr w:rsidR="00804E03" w:rsidRPr="00F6677A" w:rsidSect="00FD3F1E">
      <w:footerReference w:type="default" r:id="rId66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B0C7B1" w14:textId="77777777" w:rsidR="00FD3F1E" w:rsidRDefault="00FD3F1E" w:rsidP="00C6554A">
      <w:pPr>
        <w:spacing w:before="0" w:after="0" w:line="240" w:lineRule="auto"/>
      </w:pPr>
      <w:r>
        <w:separator/>
      </w:r>
    </w:p>
  </w:endnote>
  <w:endnote w:type="continuationSeparator" w:id="0">
    <w:p w14:paraId="395A359F" w14:textId="77777777" w:rsidR="00FD3F1E" w:rsidRDefault="00FD3F1E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EE"/>
    <w:family w:val="roman"/>
    <w:pitch w:val="variable"/>
    <w:sig w:usb0="A00002EF" w:usb1="4000204B" w:usb2="00000000" w:usb3="00000000" w:csb0="0000019F" w:csb1="00000000"/>
  </w:font>
  <w:font w:name="STXinwei">
    <w:altName w:val="华文新魏"/>
    <w:charset w:val="86"/>
    <w:family w:val="auto"/>
    <w:pitch w:val="variable"/>
    <w:sig w:usb0="00000001" w:usb1="080F0000" w:usb2="00000010" w:usb3="00000000" w:csb0="0004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EBB069" w14:textId="77777777" w:rsidR="00E65331" w:rsidRPr="006E00A3" w:rsidRDefault="00ED7C44">
    <w:pPr>
      <w:pStyle w:val="llb"/>
      <w:rPr>
        <w:lang w:val="hu-HU"/>
      </w:rPr>
    </w:pPr>
    <w:r w:rsidRPr="006E00A3">
      <w:rPr>
        <w:lang w:val="hu-HU" w:bidi="hu"/>
      </w:rPr>
      <w:fldChar w:fldCharType="begin"/>
    </w:r>
    <w:r w:rsidRPr="006E00A3">
      <w:rPr>
        <w:lang w:val="hu-HU" w:bidi="hu"/>
      </w:rPr>
      <w:instrText xml:space="preserve"> PAGE  \* Arabic  \* MERGEFORMAT </w:instrText>
    </w:r>
    <w:r w:rsidRPr="006E00A3">
      <w:rPr>
        <w:lang w:val="hu-HU" w:bidi="hu"/>
      </w:rPr>
      <w:fldChar w:fldCharType="separate"/>
    </w:r>
    <w:r w:rsidR="0089714F" w:rsidRPr="006E00A3">
      <w:rPr>
        <w:noProof/>
        <w:lang w:val="hu-HU" w:bidi="hu"/>
      </w:rPr>
      <w:t>1</w:t>
    </w:r>
    <w:r w:rsidRPr="006E00A3">
      <w:rPr>
        <w:lang w:val="hu-HU" w:bidi="hu"/>
      </w:rPr>
      <w:fldChar w:fldCharType="end"/>
    </w:r>
    <w:r w:rsidRPr="006E00A3">
      <w:rPr>
        <w:lang w:val="hu-HU" w:bidi="hu"/>
      </w:rPr>
      <w:t>. oldal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53BB1D" w14:textId="77777777" w:rsidR="00FD3F1E" w:rsidRDefault="00FD3F1E" w:rsidP="00C6554A">
      <w:pPr>
        <w:spacing w:before="0" w:after="0" w:line="240" w:lineRule="auto"/>
      </w:pPr>
      <w:r>
        <w:separator/>
      </w:r>
    </w:p>
  </w:footnote>
  <w:footnote w:type="continuationSeparator" w:id="0">
    <w:p w14:paraId="5734ACD5" w14:textId="77777777" w:rsidR="00FD3F1E" w:rsidRDefault="00FD3F1E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Szmozott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Felsorol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0265920"/>
    <w:multiLevelType w:val="hybridMultilevel"/>
    <w:tmpl w:val="D386734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0281A21"/>
    <w:multiLevelType w:val="hybridMultilevel"/>
    <w:tmpl w:val="5914E49C"/>
    <w:lvl w:ilvl="0" w:tplc="040E0011">
      <w:start w:val="1"/>
      <w:numFmt w:val="decimal"/>
      <w:lvlText w:val="%1)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3A73C1D"/>
    <w:multiLevelType w:val="hybridMultilevel"/>
    <w:tmpl w:val="BE0A29B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D483622"/>
    <w:multiLevelType w:val="multilevel"/>
    <w:tmpl w:val="04090023"/>
    <w:lvl w:ilvl="0">
      <w:start w:val="1"/>
      <w:numFmt w:val="upperRoman"/>
      <w:lvlText w:val="%1. cikk"/>
      <w:lvlJc w:val="left"/>
      <w:pPr>
        <w:ind w:left="0" w:firstLine="0"/>
      </w:pPr>
    </w:lvl>
    <w:lvl w:ilvl="1">
      <w:start w:val="1"/>
      <w:numFmt w:val="decimalZero"/>
      <w:isLgl/>
      <w:lvlText w:val="%1. szakasz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301A0ECA"/>
    <w:multiLevelType w:val="hybridMultilevel"/>
    <w:tmpl w:val="037ABC96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0D129C7"/>
    <w:multiLevelType w:val="hybridMultilevel"/>
    <w:tmpl w:val="C6D2EB60"/>
    <w:lvl w:ilvl="0" w:tplc="040E000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7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9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415" w:hanging="360"/>
      </w:pPr>
      <w:rPr>
        <w:rFonts w:ascii="Wingdings" w:hAnsi="Wingdings" w:hint="default"/>
      </w:rPr>
    </w:lvl>
  </w:abstractNum>
  <w:abstractNum w:abstractNumId="18" w15:restartNumberingAfterBreak="0">
    <w:nsid w:val="71A46971"/>
    <w:multiLevelType w:val="hybridMultilevel"/>
    <w:tmpl w:val="CF2C4BC4"/>
    <w:lvl w:ilvl="0" w:tplc="040E000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7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9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415" w:hanging="360"/>
      </w:pPr>
      <w:rPr>
        <w:rFonts w:ascii="Wingdings" w:hAnsi="Wingdings" w:hint="default"/>
      </w:rPr>
    </w:lvl>
  </w:abstractNum>
  <w:num w:numId="1" w16cid:durableId="1573850792">
    <w:abstractNumId w:val="9"/>
  </w:num>
  <w:num w:numId="2" w16cid:durableId="15349924">
    <w:abstractNumId w:val="8"/>
  </w:num>
  <w:num w:numId="3" w16cid:durableId="1985623402">
    <w:abstractNumId w:val="8"/>
  </w:num>
  <w:num w:numId="4" w16cid:durableId="1028944271">
    <w:abstractNumId w:val="9"/>
  </w:num>
  <w:num w:numId="5" w16cid:durableId="1003625641">
    <w:abstractNumId w:val="16"/>
  </w:num>
  <w:num w:numId="6" w16cid:durableId="1808357251">
    <w:abstractNumId w:val="12"/>
  </w:num>
  <w:num w:numId="7" w16cid:durableId="547886695">
    <w:abstractNumId w:val="14"/>
  </w:num>
  <w:num w:numId="8" w16cid:durableId="2099250059">
    <w:abstractNumId w:val="7"/>
  </w:num>
  <w:num w:numId="9" w16cid:durableId="1481849437">
    <w:abstractNumId w:val="6"/>
  </w:num>
  <w:num w:numId="10" w16cid:durableId="263154882">
    <w:abstractNumId w:val="5"/>
  </w:num>
  <w:num w:numId="11" w16cid:durableId="1234006475">
    <w:abstractNumId w:val="4"/>
  </w:num>
  <w:num w:numId="12" w16cid:durableId="442458888">
    <w:abstractNumId w:val="3"/>
  </w:num>
  <w:num w:numId="13" w16cid:durableId="1956012092">
    <w:abstractNumId w:val="2"/>
  </w:num>
  <w:num w:numId="14" w16cid:durableId="140006700">
    <w:abstractNumId w:val="1"/>
  </w:num>
  <w:num w:numId="15" w16cid:durableId="1373116283">
    <w:abstractNumId w:val="0"/>
  </w:num>
  <w:num w:numId="16" w16cid:durableId="1142650911">
    <w:abstractNumId w:val="11"/>
  </w:num>
  <w:num w:numId="17" w16cid:durableId="1398631754">
    <w:abstractNumId w:val="10"/>
  </w:num>
  <w:num w:numId="18" w16cid:durableId="1489786204">
    <w:abstractNumId w:val="18"/>
  </w:num>
  <w:num w:numId="19" w16cid:durableId="1452894183">
    <w:abstractNumId w:val="17"/>
  </w:num>
  <w:num w:numId="20" w16cid:durableId="435254067">
    <w:abstractNumId w:val="15"/>
  </w:num>
  <w:num w:numId="21" w16cid:durableId="1626682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466"/>
    <w:rsid w:val="00001D59"/>
    <w:rsid w:val="00007DDA"/>
    <w:rsid w:val="00012BB7"/>
    <w:rsid w:val="00022C5D"/>
    <w:rsid w:val="00031088"/>
    <w:rsid w:val="000332DA"/>
    <w:rsid w:val="0003375A"/>
    <w:rsid w:val="00040EDD"/>
    <w:rsid w:val="00041EE8"/>
    <w:rsid w:val="00044F72"/>
    <w:rsid w:val="000452FE"/>
    <w:rsid w:val="00047BBF"/>
    <w:rsid w:val="0006160B"/>
    <w:rsid w:val="0006308F"/>
    <w:rsid w:val="000657A9"/>
    <w:rsid w:val="00066472"/>
    <w:rsid w:val="000744A7"/>
    <w:rsid w:val="000756BA"/>
    <w:rsid w:val="00075D12"/>
    <w:rsid w:val="00077D73"/>
    <w:rsid w:val="00083AEA"/>
    <w:rsid w:val="0008562E"/>
    <w:rsid w:val="00090762"/>
    <w:rsid w:val="000948E4"/>
    <w:rsid w:val="000A48A7"/>
    <w:rsid w:val="000A7D79"/>
    <w:rsid w:val="000A7E52"/>
    <w:rsid w:val="000B195C"/>
    <w:rsid w:val="000B6554"/>
    <w:rsid w:val="000C3365"/>
    <w:rsid w:val="000C56A1"/>
    <w:rsid w:val="000C70E1"/>
    <w:rsid w:val="000D02AC"/>
    <w:rsid w:val="000D2FBA"/>
    <w:rsid w:val="000D56D6"/>
    <w:rsid w:val="000D70CB"/>
    <w:rsid w:val="000E2C71"/>
    <w:rsid w:val="000E30F2"/>
    <w:rsid w:val="000E5271"/>
    <w:rsid w:val="000E7859"/>
    <w:rsid w:val="000F012E"/>
    <w:rsid w:val="000F0FEF"/>
    <w:rsid w:val="000F399B"/>
    <w:rsid w:val="000F5F03"/>
    <w:rsid w:val="00101133"/>
    <w:rsid w:val="001019AB"/>
    <w:rsid w:val="00102E03"/>
    <w:rsid w:val="00103E24"/>
    <w:rsid w:val="00107140"/>
    <w:rsid w:val="00110A48"/>
    <w:rsid w:val="001146EC"/>
    <w:rsid w:val="00115441"/>
    <w:rsid w:val="00116D96"/>
    <w:rsid w:val="001208A9"/>
    <w:rsid w:val="00123D32"/>
    <w:rsid w:val="001249C5"/>
    <w:rsid w:val="001265EE"/>
    <w:rsid w:val="00126C3C"/>
    <w:rsid w:val="00132A83"/>
    <w:rsid w:val="00132FE3"/>
    <w:rsid w:val="001363EE"/>
    <w:rsid w:val="001420B0"/>
    <w:rsid w:val="00144253"/>
    <w:rsid w:val="00145606"/>
    <w:rsid w:val="00150017"/>
    <w:rsid w:val="0015285C"/>
    <w:rsid w:val="00153DCC"/>
    <w:rsid w:val="00155C1F"/>
    <w:rsid w:val="00157908"/>
    <w:rsid w:val="0016094E"/>
    <w:rsid w:val="00167972"/>
    <w:rsid w:val="001708B6"/>
    <w:rsid w:val="00170C7A"/>
    <w:rsid w:val="00172EBF"/>
    <w:rsid w:val="00173764"/>
    <w:rsid w:val="0017750A"/>
    <w:rsid w:val="00181520"/>
    <w:rsid w:val="00184338"/>
    <w:rsid w:val="00186E4C"/>
    <w:rsid w:val="001914C6"/>
    <w:rsid w:val="00193EBE"/>
    <w:rsid w:val="00195069"/>
    <w:rsid w:val="00195757"/>
    <w:rsid w:val="00195D67"/>
    <w:rsid w:val="001A03A8"/>
    <w:rsid w:val="001A0DE6"/>
    <w:rsid w:val="001A526A"/>
    <w:rsid w:val="001A69C7"/>
    <w:rsid w:val="001B169C"/>
    <w:rsid w:val="001B5024"/>
    <w:rsid w:val="001B6314"/>
    <w:rsid w:val="001B6A31"/>
    <w:rsid w:val="001C109F"/>
    <w:rsid w:val="001C3F9A"/>
    <w:rsid w:val="001C4291"/>
    <w:rsid w:val="001C6132"/>
    <w:rsid w:val="001C6FF2"/>
    <w:rsid w:val="001C79B1"/>
    <w:rsid w:val="001D0CC6"/>
    <w:rsid w:val="001D1C5D"/>
    <w:rsid w:val="001D2D3F"/>
    <w:rsid w:val="001D51AF"/>
    <w:rsid w:val="001E01DA"/>
    <w:rsid w:val="001E3C75"/>
    <w:rsid w:val="001E4653"/>
    <w:rsid w:val="001F00F2"/>
    <w:rsid w:val="001F2CBA"/>
    <w:rsid w:val="001F4463"/>
    <w:rsid w:val="001F55E4"/>
    <w:rsid w:val="001F716D"/>
    <w:rsid w:val="002016AC"/>
    <w:rsid w:val="00202795"/>
    <w:rsid w:val="00203133"/>
    <w:rsid w:val="0020535B"/>
    <w:rsid w:val="00207D6A"/>
    <w:rsid w:val="002146D6"/>
    <w:rsid w:val="00220234"/>
    <w:rsid w:val="002211F9"/>
    <w:rsid w:val="00223795"/>
    <w:rsid w:val="00224EF1"/>
    <w:rsid w:val="002271F4"/>
    <w:rsid w:val="002302C0"/>
    <w:rsid w:val="00231988"/>
    <w:rsid w:val="002324F7"/>
    <w:rsid w:val="002363E9"/>
    <w:rsid w:val="00237958"/>
    <w:rsid w:val="00237F5F"/>
    <w:rsid w:val="00240FA9"/>
    <w:rsid w:val="00241B46"/>
    <w:rsid w:val="00242492"/>
    <w:rsid w:val="00242FA9"/>
    <w:rsid w:val="00244039"/>
    <w:rsid w:val="0024530D"/>
    <w:rsid w:val="002461E2"/>
    <w:rsid w:val="00246D4C"/>
    <w:rsid w:val="00247D0E"/>
    <w:rsid w:val="00253970"/>
    <w:rsid w:val="002554CD"/>
    <w:rsid w:val="0025696C"/>
    <w:rsid w:val="00262505"/>
    <w:rsid w:val="00263C4F"/>
    <w:rsid w:val="00264660"/>
    <w:rsid w:val="002713E1"/>
    <w:rsid w:val="00273208"/>
    <w:rsid w:val="00274597"/>
    <w:rsid w:val="00274C8B"/>
    <w:rsid w:val="002803CB"/>
    <w:rsid w:val="002815BC"/>
    <w:rsid w:val="00286279"/>
    <w:rsid w:val="002915B2"/>
    <w:rsid w:val="0029294F"/>
    <w:rsid w:val="00293B83"/>
    <w:rsid w:val="00296E16"/>
    <w:rsid w:val="002A1F2C"/>
    <w:rsid w:val="002A27D1"/>
    <w:rsid w:val="002A64FC"/>
    <w:rsid w:val="002B4294"/>
    <w:rsid w:val="002B6126"/>
    <w:rsid w:val="002C4325"/>
    <w:rsid w:val="002C7E2C"/>
    <w:rsid w:val="002D4E69"/>
    <w:rsid w:val="002D53F1"/>
    <w:rsid w:val="002D6000"/>
    <w:rsid w:val="002D6463"/>
    <w:rsid w:val="002E2A4E"/>
    <w:rsid w:val="002F2F8B"/>
    <w:rsid w:val="002F49F6"/>
    <w:rsid w:val="002F58EA"/>
    <w:rsid w:val="00300C70"/>
    <w:rsid w:val="0030466A"/>
    <w:rsid w:val="00306036"/>
    <w:rsid w:val="003071CF"/>
    <w:rsid w:val="00316083"/>
    <w:rsid w:val="003277B3"/>
    <w:rsid w:val="00330927"/>
    <w:rsid w:val="00331437"/>
    <w:rsid w:val="0033151C"/>
    <w:rsid w:val="00333CF5"/>
    <w:rsid w:val="00333D0D"/>
    <w:rsid w:val="003369FA"/>
    <w:rsid w:val="00340AAE"/>
    <w:rsid w:val="00341709"/>
    <w:rsid w:val="003418A0"/>
    <w:rsid w:val="00353B8D"/>
    <w:rsid w:val="00353BDA"/>
    <w:rsid w:val="00354E17"/>
    <w:rsid w:val="00354FA7"/>
    <w:rsid w:val="0035682B"/>
    <w:rsid w:val="00356E48"/>
    <w:rsid w:val="003601F7"/>
    <w:rsid w:val="0036117A"/>
    <w:rsid w:val="00365C68"/>
    <w:rsid w:val="003667F5"/>
    <w:rsid w:val="0037036E"/>
    <w:rsid w:val="0038076F"/>
    <w:rsid w:val="003827AD"/>
    <w:rsid w:val="00383744"/>
    <w:rsid w:val="00384145"/>
    <w:rsid w:val="00384F1F"/>
    <w:rsid w:val="00384FF8"/>
    <w:rsid w:val="00386F37"/>
    <w:rsid w:val="003941EB"/>
    <w:rsid w:val="00394380"/>
    <w:rsid w:val="00394C3A"/>
    <w:rsid w:val="0039542D"/>
    <w:rsid w:val="00396AD9"/>
    <w:rsid w:val="003A2B6D"/>
    <w:rsid w:val="003A537C"/>
    <w:rsid w:val="003B1D51"/>
    <w:rsid w:val="003B3D08"/>
    <w:rsid w:val="003C238D"/>
    <w:rsid w:val="003C57B7"/>
    <w:rsid w:val="003D153F"/>
    <w:rsid w:val="003D1661"/>
    <w:rsid w:val="003E0780"/>
    <w:rsid w:val="003E1069"/>
    <w:rsid w:val="003E1196"/>
    <w:rsid w:val="003E48BB"/>
    <w:rsid w:val="003E691D"/>
    <w:rsid w:val="003E6E38"/>
    <w:rsid w:val="003F215A"/>
    <w:rsid w:val="00401182"/>
    <w:rsid w:val="004024D8"/>
    <w:rsid w:val="004056E7"/>
    <w:rsid w:val="004069E5"/>
    <w:rsid w:val="004104C6"/>
    <w:rsid w:val="00415AFD"/>
    <w:rsid w:val="004204F2"/>
    <w:rsid w:val="004207A8"/>
    <w:rsid w:val="00423149"/>
    <w:rsid w:val="00424BF2"/>
    <w:rsid w:val="00425739"/>
    <w:rsid w:val="00426386"/>
    <w:rsid w:val="004320BA"/>
    <w:rsid w:val="004328C4"/>
    <w:rsid w:val="0043613B"/>
    <w:rsid w:val="0043709E"/>
    <w:rsid w:val="00445543"/>
    <w:rsid w:val="00446B53"/>
    <w:rsid w:val="00446E7F"/>
    <w:rsid w:val="00453652"/>
    <w:rsid w:val="00455E57"/>
    <w:rsid w:val="00455F86"/>
    <w:rsid w:val="004563E6"/>
    <w:rsid w:val="00460753"/>
    <w:rsid w:val="00460BF0"/>
    <w:rsid w:val="00461187"/>
    <w:rsid w:val="00461C71"/>
    <w:rsid w:val="00461DFF"/>
    <w:rsid w:val="004640A4"/>
    <w:rsid w:val="004647E7"/>
    <w:rsid w:val="00464A3D"/>
    <w:rsid w:val="00465382"/>
    <w:rsid w:val="00466266"/>
    <w:rsid w:val="00467C5F"/>
    <w:rsid w:val="004762D9"/>
    <w:rsid w:val="00477215"/>
    <w:rsid w:val="00480835"/>
    <w:rsid w:val="0048149F"/>
    <w:rsid w:val="00483A28"/>
    <w:rsid w:val="00484B51"/>
    <w:rsid w:val="004859EA"/>
    <w:rsid w:val="00485E1C"/>
    <w:rsid w:val="00487C11"/>
    <w:rsid w:val="00491BFF"/>
    <w:rsid w:val="00495BB2"/>
    <w:rsid w:val="00496A36"/>
    <w:rsid w:val="004A1D20"/>
    <w:rsid w:val="004A2A48"/>
    <w:rsid w:val="004A31F7"/>
    <w:rsid w:val="004A5883"/>
    <w:rsid w:val="004A76E2"/>
    <w:rsid w:val="004B0E93"/>
    <w:rsid w:val="004B7A6A"/>
    <w:rsid w:val="004C049F"/>
    <w:rsid w:val="004C2E3C"/>
    <w:rsid w:val="004C3098"/>
    <w:rsid w:val="004C7F4C"/>
    <w:rsid w:val="004E0525"/>
    <w:rsid w:val="004E4249"/>
    <w:rsid w:val="004E428D"/>
    <w:rsid w:val="004E48AA"/>
    <w:rsid w:val="004E5042"/>
    <w:rsid w:val="004E5513"/>
    <w:rsid w:val="004F24B5"/>
    <w:rsid w:val="004F3263"/>
    <w:rsid w:val="004F7476"/>
    <w:rsid w:val="004F7BEF"/>
    <w:rsid w:val="005000E2"/>
    <w:rsid w:val="00500ADC"/>
    <w:rsid w:val="005058A3"/>
    <w:rsid w:val="00510B6A"/>
    <w:rsid w:val="005119A3"/>
    <w:rsid w:val="0051283D"/>
    <w:rsid w:val="0051368A"/>
    <w:rsid w:val="00514964"/>
    <w:rsid w:val="0052445B"/>
    <w:rsid w:val="00530A9B"/>
    <w:rsid w:val="00531B3F"/>
    <w:rsid w:val="00536B5E"/>
    <w:rsid w:val="005370D4"/>
    <w:rsid w:val="00540936"/>
    <w:rsid w:val="00544B46"/>
    <w:rsid w:val="00545C0D"/>
    <w:rsid w:val="005539A5"/>
    <w:rsid w:val="005603D9"/>
    <w:rsid w:val="00560950"/>
    <w:rsid w:val="00560E88"/>
    <w:rsid w:val="005614F5"/>
    <w:rsid w:val="005633E8"/>
    <w:rsid w:val="00574E60"/>
    <w:rsid w:val="00575BBB"/>
    <w:rsid w:val="005761FC"/>
    <w:rsid w:val="00577417"/>
    <w:rsid w:val="005775C1"/>
    <w:rsid w:val="005821BC"/>
    <w:rsid w:val="005843C3"/>
    <w:rsid w:val="005858DF"/>
    <w:rsid w:val="005919AC"/>
    <w:rsid w:val="00592921"/>
    <w:rsid w:val="00592E22"/>
    <w:rsid w:val="00594813"/>
    <w:rsid w:val="00595FEA"/>
    <w:rsid w:val="00597D39"/>
    <w:rsid w:val="005A056E"/>
    <w:rsid w:val="005A1962"/>
    <w:rsid w:val="005A459C"/>
    <w:rsid w:val="005A52C4"/>
    <w:rsid w:val="005A7D46"/>
    <w:rsid w:val="005B6469"/>
    <w:rsid w:val="005B6E54"/>
    <w:rsid w:val="005C1A28"/>
    <w:rsid w:val="005C5271"/>
    <w:rsid w:val="005C594C"/>
    <w:rsid w:val="005C68E4"/>
    <w:rsid w:val="005C6F47"/>
    <w:rsid w:val="005C7024"/>
    <w:rsid w:val="005D0755"/>
    <w:rsid w:val="005D0E16"/>
    <w:rsid w:val="005D4017"/>
    <w:rsid w:val="005E0550"/>
    <w:rsid w:val="005E0A08"/>
    <w:rsid w:val="005E4CF1"/>
    <w:rsid w:val="005E66DD"/>
    <w:rsid w:val="005F29C2"/>
    <w:rsid w:val="005F2D9E"/>
    <w:rsid w:val="005F3128"/>
    <w:rsid w:val="005F405E"/>
    <w:rsid w:val="005F4E40"/>
    <w:rsid w:val="005F54BA"/>
    <w:rsid w:val="005F61FA"/>
    <w:rsid w:val="00600232"/>
    <w:rsid w:val="006004CA"/>
    <w:rsid w:val="00600EEA"/>
    <w:rsid w:val="00601CE2"/>
    <w:rsid w:val="0060239C"/>
    <w:rsid w:val="00604903"/>
    <w:rsid w:val="00611179"/>
    <w:rsid w:val="0061323B"/>
    <w:rsid w:val="00613AE9"/>
    <w:rsid w:val="00616A26"/>
    <w:rsid w:val="00621617"/>
    <w:rsid w:val="0063155B"/>
    <w:rsid w:val="0063365A"/>
    <w:rsid w:val="006348B3"/>
    <w:rsid w:val="00636438"/>
    <w:rsid w:val="00636AC3"/>
    <w:rsid w:val="006438D8"/>
    <w:rsid w:val="00643D1D"/>
    <w:rsid w:val="006538AB"/>
    <w:rsid w:val="006633C0"/>
    <w:rsid w:val="00666F4E"/>
    <w:rsid w:val="00675D6C"/>
    <w:rsid w:val="00676B5A"/>
    <w:rsid w:val="00680DFC"/>
    <w:rsid w:val="00683BDC"/>
    <w:rsid w:val="00684292"/>
    <w:rsid w:val="0068691E"/>
    <w:rsid w:val="00686F34"/>
    <w:rsid w:val="006926C8"/>
    <w:rsid w:val="006A16D4"/>
    <w:rsid w:val="006A3CE7"/>
    <w:rsid w:val="006A3EF8"/>
    <w:rsid w:val="006A3FDE"/>
    <w:rsid w:val="006A7B4C"/>
    <w:rsid w:val="006B43C3"/>
    <w:rsid w:val="006B6D9C"/>
    <w:rsid w:val="006B7A80"/>
    <w:rsid w:val="006C0347"/>
    <w:rsid w:val="006C1E2D"/>
    <w:rsid w:val="006C30DA"/>
    <w:rsid w:val="006C3F3E"/>
    <w:rsid w:val="006C58AF"/>
    <w:rsid w:val="006C6C19"/>
    <w:rsid w:val="006D2151"/>
    <w:rsid w:val="006D5427"/>
    <w:rsid w:val="006D6DDA"/>
    <w:rsid w:val="006E00A3"/>
    <w:rsid w:val="006E17F3"/>
    <w:rsid w:val="006E1A52"/>
    <w:rsid w:val="006E2476"/>
    <w:rsid w:val="006E40A8"/>
    <w:rsid w:val="006E77AC"/>
    <w:rsid w:val="006F071B"/>
    <w:rsid w:val="006F11CC"/>
    <w:rsid w:val="006F1582"/>
    <w:rsid w:val="006F2E18"/>
    <w:rsid w:val="00704558"/>
    <w:rsid w:val="00705374"/>
    <w:rsid w:val="0070591F"/>
    <w:rsid w:val="0071031A"/>
    <w:rsid w:val="00713274"/>
    <w:rsid w:val="00716735"/>
    <w:rsid w:val="0072373A"/>
    <w:rsid w:val="00726FBA"/>
    <w:rsid w:val="0072725B"/>
    <w:rsid w:val="0073222F"/>
    <w:rsid w:val="00737961"/>
    <w:rsid w:val="00740323"/>
    <w:rsid w:val="00747271"/>
    <w:rsid w:val="007502D5"/>
    <w:rsid w:val="00750D2A"/>
    <w:rsid w:val="00756688"/>
    <w:rsid w:val="00757617"/>
    <w:rsid w:val="00763370"/>
    <w:rsid w:val="00763925"/>
    <w:rsid w:val="00766F3B"/>
    <w:rsid w:val="0077252E"/>
    <w:rsid w:val="00772FC4"/>
    <w:rsid w:val="00773E59"/>
    <w:rsid w:val="00774E36"/>
    <w:rsid w:val="007771FC"/>
    <w:rsid w:val="00782654"/>
    <w:rsid w:val="00786639"/>
    <w:rsid w:val="007901CB"/>
    <w:rsid w:val="007A060A"/>
    <w:rsid w:val="007A127D"/>
    <w:rsid w:val="007A62B6"/>
    <w:rsid w:val="007B100E"/>
    <w:rsid w:val="007B3B4A"/>
    <w:rsid w:val="007B6E4F"/>
    <w:rsid w:val="007C485D"/>
    <w:rsid w:val="007C6AD1"/>
    <w:rsid w:val="007D3231"/>
    <w:rsid w:val="007D404E"/>
    <w:rsid w:val="007D504F"/>
    <w:rsid w:val="007D5BFC"/>
    <w:rsid w:val="007E1B24"/>
    <w:rsid w:val="007E20DE"/>
    <w:rsid w:val="007E4766"/>
    <w:rsid w:val="007F15B0"/>
    <w:rsid w:val="007F621F"/>
    <w:rsid w:val="00803E7A"/>
    <w:rsid w:val="00804E03"/>
    <w:rsid w:val="00813665"/>
    <w:rsid w:val="00814B40"/>
    <w:rsid w:val="00816E1E"/>
    <w:rsid w:val="008179A9"/>
    <w:rsid w:val="0082165D"/>
    <w:rsid w:val="00823A23"/>
    <w:rsid w:val="00823EC7"/>
    <w:rsid w:val="00827283"/>
    <w:rsid w:val="008328D2"/>
    <w:rsid w:val="00834321"/>
    <w:rsid w:val="0084037A"/>
    <w:rsid w:val="00840F8A"/>
    <w:rsid w:val="00841C91"/>
    <w:rsid w:val="00842F77"/>
    <w:rsid w:val="0084400E"/>
    <w:rsid w:val="008445FF"/>
    <w:rsid w:val="00846A8B"/>
    <w:rsid w:val="008477FB"/>
    <w:rsid w:val="00861F02"/>
    <w:rsid w:val="008635E8"/>
    <w:rsid w:val="00867F7D"/>
    <w:rsid w:val="0087082C"/>
    <w:rsid w:val="00871ADE"/>
    <w:rsid w:val="00872E62"/>
    <w:rsid w:val="00874C77"/>
    <w:rsid w:val="00877957"/>
    <w:rsid w:val="008821E9"/>
    <w:rsid w:val="00882598"/>
    <w:rsid w:val="00882CD1"/>
    <w:rsid w:val="008844B2"/>
    <w:rsid w:val="008853C2"/>
    <w:rsid w:val="00887701"/>
    <w:rsid w:val="0089069B"/>
    <w:rsid w:val="00892BDF"/>
    <w:rsid w:val="00893E4A"/>
    <w:rsid w:val="00895FF6"/>
    <w:rsid w:val="0089714F"/>
    <w:rsid w:val="008A297D"/>
    <w:rsid w:val="008A2D99"/>
    <w:rsid w:val="008A5087"/>
    <w:rsid w:val="008A799A"/>
    <w:rsid w:val="008A7E5D"/>
    <w:rsid w:val="008B021F"/>
    <w:rsid w:val="008B15B3"/>
    <w:rsid w:val="008B36C9"/>
    <w:rsid w:val="008B7002"/>
    <w:rsid w:val="008C2EA6"/>
    <w:rsid w:val="008C57F7"/>
    <w:rsid w:val="008C7CFB"/>
    <w:rsid w:val="008D0837"/>
    <w:rsid w:val="008D2884"/>
    <w:rsid w:val="008D4768"/>
    <w:rsid w:val="008D530F"/>
    <w:rsid w:val="008D5C19"/>
    <w:rsid w:val="008D7160"/>
    <w:rsid w:val="008E0C05"/>
    <w:rsid w:val="008E49F6"/>
    <w:rsid w:val="008E60CA"/>
    <w:rsid w:val="008F1125"/>
    <w:rsid w:val="008F3E2C"/>
    <w:rsid w:val="008F6DA5"/>
    <w:rsid w:val="00900702"/>
    <w:rsid w:val="009012A5"/>
    <w:rsid w:val="009018DE"/>
    <w:rsid w:val="00903FE0"/>
    <w:rsid w:val="00906D95"/>
    <w:rsid w:val="0091173C"/>
    <w:rsid w:val="00911AAC"/>
    <w:rsid w:val="00912266"/>
    <w:rsid w:val="00913129"/>
    <w:rsid w:val="00914501"/>
    <w:rsid w:val="00914A88"/>
    <w:rsid w:val="00914E46"/>
    <w:rsid w:val="00915C0D"/>
    <w:rsid w:val="009214B3"/>
    <w:rsid w:val="00922F8A"/>
    <w:rsid w:val="009236FE"/>
    <w:rsid w:val="00931B6F"/>
    <w:rsid w:val="00934BFD"/>
    <w:rsid w:val="00934EDB"/>
    <w:rsid w:val="0094443D"/>
    <w:rsid w:val="00951022"/>
    <w:rsid w:val="00951A72"/>
    <w:rsid w:val="009521E8"/>
    <w:rsid w:val="009539D6"/>
    <w:rsid w:val="00954EC7"/>
    <w:rsid w:val="00957907"/>
    <w:rsid w:val="00961C36"/>
    <w:rsid w:val="00961C3A"/>
    <w:rsid w:val="00964259"/>
    <w:rsid w:val="00966504"/>
    <w:rsid w:val="0097328D"/>
    <w:rsid w:val="0097384F"/>
    <w:rsid w:val="009757AC"/>
    <w:rsid w:val="00980E10"/>
    <w:rsid w:val="009837F7"/>
    <w:rsid w:val="00985CCE"/>
    <w:rsid w:val="00991F25"/>
    <w:rsid w:val="00993FB4"/>
    <w:rsid w:val="00994E94"/>
    <w:rsid w:val="00996219"/>
    <w:rsid w:val="00996361"/>
    <w:rsid w:val="00996956"/>
    <w:rsid w:val="00996E70"/>
    <w:rsid w:val="00997799"/>
    <w:rsid w:val="009A1871"/>
    <w:rsid w:val="009A1F8B"/>
    <w:rsid w:val="009A1FF5"/>
    <w:rsid w:val="009A20F8"/>
    <w:rsid w:val="009A2B26"/>
    <w:rsid w:val="009B04E3"/>
    <w:rsid w:val="009B2CCE"/>
    <w:rsid w:val="009B4847"/>
    <w:rsid w:val="009B5B70"/>
    <w:rsid w:val="009C0CDF"/>
    <w:rsid w:val="009C2EBC"/>
    <w:rsid w:val="009C399A"/>
    <w:rsid w:val="009D2A02"/>
    <w:rsid w:val="009D652D"/>
    <w:rsid w:val="009E7713"/>
    <w:rsid w:val="009F162C"/>
    <w:rsid w:val="009F658C"/>
    <w:rsid w:val="00A029A8"/>
    <w:rsid w:val="00A02E40"/>
    <w:rsid w:val="00A0612D"/>
    <w:rsid w:val="00A1220E"/>
    <w:rsid w:val="00A15B29"/>
    <w:rsid w:val="00A207DA"/>
    <w:rsid w:val="00A24992"/>
    <w:rsid w:val="00A24ED7"/>
    <w:rsid w:val="00A25165"/>
    <w:rsid w:val="00A327F1"/>
    <w:rsid w:val="00A355F5"/>
    <w:rsid w:val="00A406A4"/>
    <w:rsid w:val="00A450E5"/>
    <w:rsid w:val="00A520CC"/>
    <w:rsid w:val="00A536A4"/>
    <w:rsid w:val="00A541CD"/>
    <w:rsid w:val="00A60675"/>
    <w:rsid w:val="00A62900"/>
    <w:rsid w:val="00A635C3"/>
    <w:rsid w:val="00A63D1B"/>
    <w:rsid w:val="00A646E0"/>
    <w:rsid w:val="00A64F77"/>
    <w:rsid w:val="00A66C58"/>
    <w:rsid w:val="00A66C91"/>
    <w:rsid w:val="00A7028E"/>
    <w:rsid w:val="00A70FB2"/>
    <w:rsid w:val="00A71CB6"/>
    <w:rsid w:val="00A7533F"/>
    <w:rsid w:val="00A759B5"/>
    <w:rsid w:val="00A7681E"/>
    <w:rsid w:val="00A76D6B"/>
    <w:rsid w:val="00A77740"/>
    <w:rsid w:val="00A90D21"/>
    <w:rsid w:val="00A93013"/>
    <w:rsid w:val="00AA1656"/>
    <w:rsid w:val="00AA26E4"/>
    <w:rsid w:val="00AB0899"/>
    <w:rsid w:val="00AB160B"/>
    <w:rsid w:val="00AB2804"/>
    <w:rsid w:val="00AB2920"/>
    <w:rsid w:val="00AB34D7"/>
    <w:rsid w:val="00AB62E1"/>
    <w:rsid w:val="00AB67F1"/>
    <w:rsid w:val="00AC1307"/>
    <w:rsid w:val="00AC2699"/>
    <w:rsid w:val="00AC4F3C"/>
    <w:rsid w:val="00AC62D4"/>
    <w:rsid w:val="00AC6EDA"/>
    <w:rsid w:val="00AD0327"/>
    <w:rsid w:val="00AD23DE"/>
    <w:rsid w:val="00AD6987"/>
    <w:rsid w:val="00AD722A"/>
    <w:rsid w:val="00AE1E69"/>
    <w:rsid w:val="00AE20E3"/>
    <w:rsid w:val="00AE5B1D"/>
    <w:rsid w:val="00AF181E"/>
    <w:rsid w:val="00AF3265"/>
    <w:rsid w:val="00B00D05"/>
    <w:rsid w:val="00B04608"/>
    <w:rsid w:val="00B059CC"/>
    <w:rsid w:val="00B061EA"/>
    <w:rsid w:val="00B107C6"/>
    <w:rsid w:val="00B16461"/>
    <w:rsid w:val="00B178A0"/>
    <w:rsid w:val="00B2139E"/>
    <w:rsid w:val="00B24447"/>
    <w:rsid w:val="00B35A0D"/>
    <w:rsid w:val="00B36830"/>
    <w:rsid w:val="00B42841"/>
    <w:rsid w:val="00B42CF0"/>
    <w:rsid w:val="00B44B66"/>
    <w:rsid w:val="00B47282"/>
    <w:rsid w:val="00B578C3"/>
    <w:rsid w:val="00B5790E"/>
    <w:rsid w:val="00B615E1"/>
    <w:rsid w:val="00B65CE5"/>
    <w:rsid w:val="00B70C89"/>
    <w:rsid w:val="00B737BA"/>
    <w:rsid w:val="00B74466"/>
    <w:rsid w:val="00B7645A"/>
    <w:rsid w:val="00B77CF2"/>
    <w:rsid w:val="00B77E37"/>
    <w:rsid w:val="00B85F2A"/>
    <w:rsid w:val="00B864AE"/>
    <w:rsid w:val="00B86BD9"/>
    <w:rsid w:val="00B90613"/>
    <w:rsid w:val="00B90DAD"/>
    <w:rsid w:val="00B92F4A"/>
    <w:rsid w:val="00B9420C"/>
    <w:rsid w:val="00B956C4"/>
    <w:rsid w:val="00B96ECA"/>
    <w:rsid w:val="00BA0226"/>
    <w:rsid w:val="00BB1BF8"/>
    <w:rsid w:val="00BB4F31"/>
    <w:rsid w:val="00BC2400"/>
    <w:rsid w:val="00BC3588"/>
    <w:rsid w:val="00BC5CEA"/>
    <w:rsid w:val="00BC5D51"/>
    <w:rsid w:val="00BC6561"/>
    <w:rsid w:val="00BD0AB4"/>
    <w:rsid w:val="00BD3C62"/>
    <w:rsid w:val="00BD4EAF"/>
    <w:rsid w:val="00BD5043"/>
    <w:rsid w:val="00BD5140"/>
    <w:rsid w:val="00BD53A2"/>
    <w:rsid w:val="00BD5FB1"/>
    <w:rsid w:val="00BD7053"/>
    <w:rsid w:val="00BD7F45"/>
    <w:rsid w:val="00BE38BA"/>
    <w:rsid w:val="00BE3C87"/>
    <w:rsid w:val="00BE537A"/>
    <w:rsid w:val="00BF14C9"/>
    <w:rsid w:val="00BF429F"/>
    <w:rsid w:val="00BF7FEC"/>
    <w:rsid w:val="00C0192B"/>
    <w:rsid w:val="00C01E87"/>
    <w:rsid w:val="00C03920"/>
    <w:rsid w:val="00C053FA"/>
    <w:rsid w:val="00C06243"/>
    <w:rsid w:val="00C079C8"/>
    <w:rsid w:val="00C10929"/>
    <w:rsid w:val="00C11156"/>
    <w:rsid w:val="00C126B8"/>
    <w:rsid w:val="00C17701"/>
    <w:rsid w:val="00C240CE"/>
    <w:rsid w:val="00C267E4"/>
    <w:rsid w:val="00C31733"/>
    <w:rsid w:val="00C317C3"/>
    <w:rsid w:val="00C32A71"/>
    <w:rsid w:val="00C36EA7"/>
    <w:rsid w:val="00C3799D"/>
    <w:rsid w:val="00C4069A"/>
    <w:rsid w:val="00C4144E"/>
    <w:rsid w:val="00C44BC8"/>
    <w:rsid w:val="00C4538A"/>
    <w:rsid w:val="00C453D6"/>
    <w:rsid w:val="00C45D5F"/>
    <w:rsid w:val="00C46CF5"/>
    <w:rsid w:val="00C47556"/>
    <w:rsid w:val="00C5053F"/>
    <w:rsid w:val="00C56D40"/>
    <w:rsid w:val="00C619EB"/>
    <w:rsid w:val="00C6374A"/>
    <w:rsid w:val="00C6554A"/>
    <w:rsid w:val="00C6652A"/>
    <w:rsid w:val="00C731D5"/>
    <w:rsid w:val="00C7554A"/>
    <w:rsid w:val="00C817E5"/>
    <w:rsid w:val="00C819B3"/>
    <w:rsid w:val="00C94F55"/>
    <w:rsid w:val="00CA6FBC"/>
    <w:rsid w:val="00CB36A9"/>
    <w:rsid w:val="00CB36C5"/>
    <w:rsid w:val="00CB38D3"/>
    <w:rsid w:val="00CB5BB1"/>
    <w:rsid w:val="00CC2433"/>
    <w:rsid w:val="00CC388D"/>
    <w:rsid w:val="00CC6817"/>
    <w:rsid w:val="00CC7159"/>
    <w:rsid w:val="00CD1E05"/>
    <w:rsid w:val="00CD4E7C"/>
    <w:rsid w:val="00CD776E"/>
    <w:rsid w:val="00CE0225"/>
    <w:rsid w:val="00CE0CAC"/>
    <w:rsid w:val="00CE2A86"/>
    <w:rsid w:val="00CE3F51"/>
    <w:rsid w:val="00CE5995"/>
    <w:rsid w:val="00CE5AB0"/>
    <w:rsid w:val="00CF7421"/>
    <w:rsid w:val="00D02BD2"/>
    <w:rsid w:val="00D02C41"/>
    <w:rsid w:val="00D039C2"/>
    <w:rsid w:val="00D0530D"/>
    <w:rsid w:val="00D060DA"/>
    <w:rsid w:val="00D071CE"/>
    <w:rsid w:val="00D147EC"/>
    <w:rsid w:val="00D14D33"/>
    <w:rsid w:val="00D173B8"/>
    <w:rsid w:val="00D200B6"/>
    <w:rsid w:val="00D20226"/>
    <w:rsid w:val="00D21583"/>
    <w:rsid w:val="00D216A9"/>
    <w:rsid w:val="00D22512"/>
    <w:rsid w:val="00D23100"/>
    <w:rsid w:val="00D2611B"/>
    <w:rsid w:val="00D26994"/>
    <w:rsid w:val="00D32380"/>
    <w:rsid w:val="00D3588C"/>
    <w:rsid w:val="00D36361"/>
    <w:rsid w:val="00D36E5B"/>
    <w:rsid w:val="00D36FC1"/>
    <w:rsid w:val="00D374AE"/>
    <w:rsid w:val="00D443F3"/>
    <w:rsid w:val="00D4722B"/>
    <w:rsid w:val="00D47370"/>
    <w:rsid w:val="00D52446"/>
    <w:rsid w:val="00D5337C"/>
    <w:rsid w:val="00D5584E"/>
    <w:rsid w:val="00D5647C"/>
    <w:rsid w:val="00D603DE"/>
    <w:rsid w:val="00D641B8"/>
    <w:rsid w:val="00D645AB"/>
    <w:rsid w:val="00D6561D"/>
    <w:rsid w:val="00D676D8"/>
    <w:rsid w:val="00D70F8E"/>
    <w:rsid w:val="00D74FE8"/>
    <w:rsid w:val="00D804C8"/>
    <w:rsid w:val="00D80D7B"/>
    <w:rsid w:val="00D853D6"/>
    <w:rsid w:val="00D86B9A"/>
    <w:rsid w:val="00D872C0"/>
    <w:rsid w:val="00D914D4"/>
    <w:rsid w:val="00D93039"/>
    <w:rsid w:val="00D96010"/>
    <w:rsid w:val="00DA04DF"/>
    <w:rsid w:val="00DA383D"/>
    <w:rsid w:val="00DA3A44"/>
    <w:rsid w:val="00DA5961"/>
    <w:rsid w:val="00DB0896"/>
    <w:rsid w:val="00DB1F02"/>
    <w:rsid w:val="00DC1DDC"/>
    <w:rsid w:val="00DC2263"/>
    <w:rsid w:val="00DC4195"/>
    <w:rsid w:val="00DC4793"/>
    <w:rsid w:val="00DC7BE7"/>
    <w:rsid w:val="00DD1CF6"/>
    <w:rsid w:val="00DD3619"/>
    <w:rsid w:val="00DD644C"/>
    <w:rsid w:val="00DE1A07"/>
    <w:rsid w:val="00DE599D"/>
    <w:rsid w:val="00DF33B0"/>
    <w:rsid w:val="00DF33C5"/>
    <w:rsid w:val="00DF4F58"/>
    <w:rsid w:val="00DF6CDC"/>
    <w:rsid w:val="00DF6F85"/>
    <w:rsid w:val="00E002C2"/>
    <w:rsid w:val="00E01BA1"/>
    <w:rsid w:val="00E0330B"/>
    <w:rsid w:val="00E06AA7"/>
    <w:rsid w:val="00E079C8"/>
    <w:rsid w:val="00E110C8"/>
    <w:rsid w:val="00E17D58"/>
    <w:rsid w:val="00E26197"/>
    <w:rsid w:val="00E315B0"/>
    <w:rsid w:val="00E32493"/>
    <w:rsid w:val="00E35E85"/>
    <w:rsid w:val="00E36B49"/>
    <w:rsid w:val="00E37719"/>
    <w:rsid w:val="00E37C8D"/>
    <w:rsid w:val="00E4042B"/>
    <w:rsid w:val="00E40B27"/>
    <w:rsid w:val="00E40E28"/>
    <w:rsid w:val="00E41B1F"/>
    <w:rsid w:val="00E47033"/>
    <w:rsid w:val="00E479E8"/>
    <w:rsid w:val="00E515C6"/>
    <w:rsid w:val="00E52033"/>
    <w:rsid w:val="00E54D9F"/>
    <w:rsid w:val="00E56BA9"/>
    <w:rsid w:val="00E57F14"/>
    <w:rsid w:val="00E610F6"/>
    <w:rsid w:val="00E61C5E"/>
    <w:rsid w:val="00E6263E"/>
    <w:rsid w:val="00E6381A"/>
    <w:rsid w:val="00E642BE"/>
    <w:rsid w:val="00E65331"/>
    <w:rsid w:val="00E6626E"/>
    <w:rsid w:val="00E673CF"/>
    <w:rsid w:val="00E70AE0"/>
    <w:rsid w:val="00E73194"/>
    <w:rsid w:val="00E75640"/>
    <w:rsid w:val="00E77192"/>
    <w:rsid w:val="00E77663"/>
    <w:rsid w:val="00E80F7C"/>
    <w:rsid w:val="00E83BAD"/>
    <w:rsid w:val="00E95D45"/>
    <w:rsid w:val="00EA15C8"/>
    <w:rsid w:val="00EA5DF1"/>
    <w:rsid w:val="00EA6022"/>
    <w:rsid w:val="00EB0730"/>
    <w:rsid w:val="00EB0AD9"/>
    <w:rsid w:val="00EB174A"/>
    <w:rsid w:val="00EB2F1E"/>
    <w:rsid w:val="00EB2F1F"/>
    <w:rsid w:val="00EB3A76"/>
    <w:rsid w:val="00EB4578"/>
    <w:rsid w:val="00EB47FE"/>
    <w:rsid w:val="00EB6CF4"/>
    <w:rsid w:val="00EC074C"/>
    <w:rsid w:val="00EC0BA4"/>
    <w:rsid w:val="00EC0E46"/>
    <w:rsid w:val="00EC0F43"/>
    <w:rsid w:val="00EC12AC"/>
    <w:rsid w:val="00EC356B"/>
    <w:rsid w:val="00EC3AB4"/>
    <w:rsid w:val="00ED0343"/>
    <w:rsid w:val="00ED16D2"/>
    <w:rsid w:val="00ED6F48"/>
    <w:rsid w:val="00ED7C44"/>
    <w:rsid w:val="00EE0492"/>
    <w:rsid w:val="00EE32F1"/>
    <w:rsid w:val="00EE492E"/>
    <w:rsid w:val="00EE55B1"/>
    <w:rsid w:val="00EE70F7"/>
    <w:rsid w:val="00EF1CFB"/>
    <w:rsid w:val="00EF513E"/>
    <w:rsid w:val="00EF55AC"/>
    <w:rsid w:val="00F05DCA"/>
    <w:rsid w:val="00F0678F"/>
    <w:rsid w:val="00F07DA1"/>
    <w:rsid w:val="00F10680"/>
    <w:rsid w:val="00F12770"/>
    <w:rsid w:val="00F21752"/>
    <w:rsid w:val="00F2237E"/>
    <w:rsid w:val="00F22389"/>
    <w:rsid w:val="00F2543C"/>
    <w:rsid w:val="00F25AA6"/>
    <w:rsid w:val="00F30957"/>
    <w:rsid w:val="00F3134A"/>
    <w:rsid w:val="00F34AC7"/>
    <w:rsid w:val="00F34F9E"/>
    <w:rsid w:val="00F36AF1"/>
    <w:rsid w:val="00F424B3"/>
    <w:rsid w:val="00F43791"/>
    <w:rsid w:val="00F43CC3"/>
    <w:rsid w:val="00F45877"/>
    <w:rsid w:val="00F46C59"/>
    <w:rsid w:val="00F5248C"/>
    <w:rsid w:val="00F53C59"/>
    <w:rsid w:val="00F618AF"/>
    <w:rsid w:val="00F61AC3"/>
    <w:rsid w:val="00F66282"/>
    <w:rsid w:val="00F6677A"/>
    <w:rsid w:val="00F669E7"/>
    <w:rsid w:val="00F70739"/>
    <w:rsid w:val="00F754B3"/>
    <w:rsid w:val="00F77C97"/>
    <w:rsid w:val="00F83318"/>
    <w:rsid w:val="00F833ED"/>
    <w:rsid w:val="00F8347F"/>
    <w:rsid w:val="00F837B8"/>
    <w:rsid w:val="00F83FC9"/>
    <w:rsid w:val="00F85977"/>
    <w:rsid w:val="00F85ED0"/>
    <w:rsid w:val="00F93219"/>
    <w:rsid w:val="00F96778"/>
    <w:rsid w:val="00F96FA2"/>
    <w:rsid w:val="00F97319"/>
    <w:rsid w:val="00F97C0D"/>
    <w:rsid w:val="00FA062C"/>
    <w:rsid w:val="00FA07B9"/>
    <w:rsid w:val="00FA2506"/>
    <w:rsid w:val="00FA256B"/>
    <w:rsid w:val="00FA279C"/>
    <w:rsid w:val="00FA2DC0"/>
    <w:rsid w:val="00FA43EC"/>
    <w:rsid w:val="00FB1D29"/>
    <w:rsid w:val="00FB5B32"/>
    <w:rsid w:val="00FB76A4"/>
    <w:rsid w:val="00FC04C1"/>
    <w:rsid w:val="00FC085A"/>
    <w:rsid w:val="00FC3F89"/>
    <w:rsid w:val="00FC5992"/>
    <w:rsid w:val="00FC65EF"/>
    <w:rsid w:val="00FD01E0"/>
    <w:rsid w:val="00FD3F1E"/>
    <w:rsid w:val="00FF7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B3A542"/>
  <w15:chartTrackingRefBased/>
  <w15:docId w15:val="{D3012653-A34D-4DAD-AF9E-6B6123E98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hu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33D0D"/>
  </w:style>
  <w:style w:type="paragraph" w:styleId="Cmsor1">
    <w:name w:val="heading 1"/>
    <w:basedOn w:val="Norml"/>
    <w:next w:val="Norml"/>
    <w:link w:val="Cmsor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Cmsor2Char">
    <w:name w:val="Címsor 2 Char"/>
    <w:basedOn w:val="Bekezdsalapbettpusa"/>
    <w:link w:val="Cmsor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Kapcsolatiadatok">
    <w:name w:val="Kapcsolati adatok"/>
    <w:basedOn w:val="Norml"/>
    <w:uiPriority w:val="4"/>
    <w:qFormat/>
    <w:rsid w:val="00C6554A"/>
    <w:pPr>
      <w:spacing w:before="0" w:after="0"/>
      <w:jc w:val="center"/>
    </w:pPr>
  </w:style>
  <w:style w:type="paragraph" w:styleId="Felsorols">
    <w:name w:val="List Bullet"/>
    <w:basedOn w:val="Norml"/>
    <w:uiPriority w:val="10"/>
    <w:unhideWhenUsed/>
    <w:qFormat/>
    <w:rsid w:val="00C6554A"/>
    <w:pPr>
      <w:numPr>
        <w:numId w:val="4"/>
      </w:numPr>
    </w:pPr>
  </w:style>
  <w:style w:type="paragraph" w:styleId="Cm">
    <w:name w:val="Title"/>
    <w:basedOn w:val="Norml"/>
    <w:link w:val="Cm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CmChar">
    <w:name w:val="Cím Char"/>
    <w:basedOn w:val="Bekezdsalapbettpusa"/>
    <w:link w:val="Cm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Alcm">
    <w:name w:val="Subtitle"/>
    <w:basedOn w:val="Norml"/>
    <w:link w:val="Alcm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AlcmChar">
    <w:name w:val="Alcím Char"/>
    <w:basedOn w:val="Bekezdsalapbettpusa"/>
    <w:link w:val="Alcm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llb">
    <w:name w:val="footer"/>
    <w:basedOn w:val="Norml"/>
    <w:link w:val="llb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llbChar">
    <w:name w:val="Élőláb Char"/>
    <w:basedOn w:val="Bekezdsalapbettpusa"/>
    <w:link w:val="llb"/>
    <w:uiPriority w:val="99"/>
    <w:rsid w:val="00C6554A"/>
    <w:rPr>
      <w:caps/>
    </w:rPr>
  </w:style>
  <w:style w:type="paragraph" w:customStyle="1" w:styleId="Fnykp">
    <w:name w:val="Fénykép"/>
    <w:basedOn w:val="Norml"/>
    <w:uiPriority w:val="1"/>
    <w:qFormat/>
    <w:rsid w:val="00C6554A"/>
    <w:pPr>
      <w:spacing w:before="0" w:after="0" w:line="240" w:lineRule="auto"/>
      <w:jc w:val="center"/>
    </w:pPr>
  </w:style>
  <w:style w:type="paragraph" w:styleId="lfej">
    <w:name w:val="header"/>
    <w:basedOn w:val="Norml"/>
    <w:link w:val="lfejChar"/>
    <w:uiPriority w:val="99"/>
    <w:unhideWhenUsed/>
    <w:rsid w:val="00C6554A"/>
    <w:pPr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Szmozottlista">
    <w:name w:val="List Number"/>
    <w:basedOn w:val="Norm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Cmsor3Char">
    <w:name w:val="Címsor 3 Char"/>
    <w:basedOn w:val="Bekezdsalapbettpusa"/>
    <w:link w:val="Cmsor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Erskiemels">
    <w:name w:val="Intense Emphasis"/>
    <w:basedOn w:val="Bekezdsalapbettpusa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semiHidden/>
    <w:rsid w:val="00C6554A"/>
    <w:rPr>
      <w:i/>
      <w:iCs/>
      <w:color w:val="007789" w:themeColor="accent1" w:themeShade="BF"/>
    </w:rPr>
  </w:style>
  <w:style w:type="character" w:styleId="Ershivatkozs">
    <w:name w:val="Intense Reference"/>
    <w:basedOn w:val="Bekezdsalapbettpusa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C6554A"/>
    <w:rPr>
      <w:rFonts w:ascii="Segoe UI" w:hAnsi="Segoe UI" w:cs="Segoe UI"/>
      <w:szCs w:val="18"/>
    </w:rPr>
  </w:style>
  <w:style w:type="paragraph" w:styleId="Szvegblokk">
    <w:name w:val="Block Text"/>
    <w:basedOn w:val="Norm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Szvegtrzs3">
    <w:name w:val="Body Text 3"/>
    <w:basedOn w:val="Norml"/>
    <w:link w:val="Szvegtrzs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Szvegtrzs3Char">
    <w:name w:val="Szövegtörzs 3 Char"/>
    <w:basedOn w:val="Bekezdsalapbettpusa"/>
    <w:link w:val="Szvegtrzs3"/>
    <w:uiPriority w:val="99"/>
    <w:semiHidden/>
    <w:rsid w:val="00C6554A"/>
    <w:rPr>
      <w:szCs w:val="16"/>
    </w:rPr>
  </w:style>
  <w:style w:type="paragraph" w:styleId="Szvegtrzsbehzssal3">
    <w:name w:val="Body Text Indent 3"/>
    <w:basedOn w:val="Norml"/>
    <w:link w:val="Szvegtrzsbehzssal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Szvegtrzsbehzssal3Char">
    <w:name w:val="Szövegtörzs behúzással 3 Char"/>
    <w:basedOn w:val="Bekezdsalapbettpusa"/>
    <w:link w:val="Szvegtrzsbehzssal3"/>
    <w:uiPriority w:val="99"/>
    <w:semiHidden/>
    <w:rsid w:val="00C6554A"/>
    <w:rPr>
      <w:szCs w:val="16"/>
    </w:rPr>
  </w:style>
  <w:style w:type="character" w:styleId="Jegyzethivatkozs">
    <w:name w:val="annotation reference"/>
    <w:basedOn w:val="Bekezdsalapbettpusa"/>
    <w:uiPriority w:val="99"/>
    <w:semiHidden/>
    <w:unhideWhenUsed/>
    <w:rsid w:val="00C6554A"/>
    <w:rPr>
      <w:sz w:val="22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C6554A"/>
    <w:rPr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C6554A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C6554A"/>
    <w:rPr>
      <w:b/>
      <w:bCs/>
      <w:szCs w:val="20"/>
    </w:rPr>
  </w:style>
  <w:style w:type="paragraph" w:styleId="Dokumentumtrkp">
    <w:name w:val="Document Map"/>
    <w:basedOn w:val="Norml"/>
    <w:link w:val="Dokumentumtrk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kumentumtrkpChar">
    <w:name w:val="Dokumentumtérkép Char"/>
    <w:basedOn w:val="Bekezdsalapbettpusa"/>
    <w:link w:val="Dokumentumtrkp"/>
    <w:uiPriority w:val="99"/>
    <w:semiHidden/>
    <w:rsid w:val="00C6554A"/>
    <w:rPr>
      <w:rFonts w:ascii="Segoe UI" w:hAnsi="Segoe UI" w:cs="Segoe UI"/>
      <w:szCs w:val="16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C6554A"/>
    <w:rPr>
      <w:szCs w:val="20"/>
    </w:rPr>
  </w:style>
  <w:style w:type="paragraph" w:styleId="Feladcmebortkon">
    <w:name w:val="envelope return"/>
    <w:basedOn w:val="Norm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Mrltotthiperhivatkozs">
    <w:name w:val="FollowedHyperlink"/>
    <w:basedOn w:val="Bekezdsalapbettpusa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C6554A"/>
    <w:rPr>
      <w:szCs w:val="20"/>
    </w:rPr>
  </w:style>
  <w:style w:type="character" w:styleId="HTML-kd">
    <w:name w:val="HTML Code"/>
    <w:basedOn w:val="Bekezdsalapbettpusa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-billentyzet">
    <w:name w:val="HTML Keyboard"/>
    <w:basedOn w:val="Bekezdsalapbettpusa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C6554A"/>
    <w:rPr>
      <w:rFonts w:ascii="Consolas" w:hAnsi="Consolas"/>
      <w:szCs w:val="20"/>
    </w:rPr>
  </w:style>
  <w:style w:type="character" w:styleId="HTML-rgp">
    <w:name w:val="HTML Typewriter"/>
    <w:basedOn w:val="Bekezdsalapbettpusa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iperhivatkozs">
    <w:name w:val="Hyperlink"/>
    <w:basedOn w:val="Bekezdsalapbettpusa"/>
    <w:uiPriority w:val="99"/>
    <w:unhideWhenUsed/>
    <w:rsid w:val="00C6554A"/>
    <w:rPr>
      <w:color w:val="835D00" w:themeColor="accent3" w:themeShade="80"/>
      <w:u w:val="single"/>
    </w:rPr>
  </w:style>
  <w:style w:type="paragraph" w:styleId="Makrszvege">
    <w:name w:val="macro"/>
    <w:link w:val="Makrszvege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krszvegeChar">
    <w:name w:val="Makró szövege Char"/>
    <w:basedOn w:val="Bekezdsalapbettpusa"/>
    <w:link w:val="Makrszvege"/>
    <w:uiPriority w:val="99"/>
    <w:semiHidden/>
    <w:rsid w:val="00C6554A"/>
    <w:rPr>
      <w:rFonts w:ascii="Consolas" w:hAnsi="Consolas"/>
      <w:szCs w:val="20"/>
    </w:rPr>
  </w:style>
  <w:style w:type="character" w:styleId="Helyrzszveg">
    <w:name w:val="Placeholder Text"/>
    <w:basedOn w:val="Bekezdsalapbettpusa"/>
    <w:uiPriority w:val="99"/>
    <w:semiHidden/>
    <w:rsid w:val="00C6554A"/>
    <w:rPr>
      <w:color w:val="595959" w:themeColor="text1" w:themeTint="A6"/>
    </w:rPr>
  </w:style>
  <w:style w:type="paragraph" w:styleId="Csakszveg">
    <w:name w:val="Plain Text"/>
    <w:basedOn w:val="Norml"/>
    <w:link w:val="Csakszveg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CsakszvegChar">
    <w:name w:val="Csak szöveg Char"/>
    <w:basedOn w:val="Bekezdsalapbettpusa"/>
    <w:link w:val="Csakszveg"/>
    <w:uiPriority w:val="99"/>
    <w:semiHidden/>
    <w:rsid w:val="00C6554A"/>
    <w:rPr>
      <w:rFonts w:ascii="Consolas" w:hAnsi="Consolas"/>
      <w:szCs w:val="21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aszerbekezds">
    <w:name w:val="List Paragraph"/>
    <w:basedOn w:val="Norml"/>
    <w:uiPriority w:val="34"/>
    <w:unhideWhenUsed/>
    <w:qFormat/>
    <w:rsid w:val="00496A36"/>
    <w:pPr>
      <w:spacing w:before="160" w:after="0" w:line="259" w:lineRule="auto"/>
      <w:ind w:left="720"/>
      <w:contextualSpacing/>
    </w:pPr>
    <w:rPr>
      <w:color w:val="auto"/>
    </w:rPr>
  </w:style>
  <w:style w:type="character" w:styleId="Feloldatlanmegemlts">
    <w:name w:val="Unresolved Mention"/>
    <w:basedOn w:val="Bekezdsalapbettpusa"/>
    <w:uiPriority w:val="99"/>
    <w:semiHidden/>
    <w:unhideWhenUsed/>
    <w:rsid w:val="00773E59"/>
    <w:rPr>
      <w:color w:val="605E5C"/>
      <w:shd w:val="clear" w:color="auto" w:fill="E1DFDD"/>
    </w:rPr>
  </w:style>
  <w:style w:type="character" w:styleId="Lbjegyzet-hivatkozs">
    <w:name w:val="footnote reference"/>
    <w:basedOn w:val="Bekezdsalapbettpusa"/>
    <w:uiPriority w:val="99"/>
    <w:semiHidden/>
    <w:unhideWhenUsed/>
    <w:rsid w:val="0006647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8035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ithub.hu/blog/post/Bevezetes-a-Vuejs-keretrendszerbe" TargetMode="External"/><Relationship Id="rId63" Type="http://schemas.openxmlformats.org/officeDocument/2006/relationships/hyperlink" Target="https://webdesigntanfolyam.com/kodolj-okosabban-css-valtozok/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webiskola.hu/css-ismeretek/reszponziv-weboldal-keszitese-viewport-css-media-query/" TargetMode="External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hyperlink" Target="https://dev.to/akashakki/tailwind-css-for-beginners-a-step-by-step-guide-3gff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webiskola.hu/css-ismeretek/css-animacio-animation-keszitese/" TargetMode="External"/><Relationship Id="rId64" Type="http://schemas.openxmlformats.org/officeDocument/2006/relationships/hyperlink" Target="https://gremmedia.hu/css-grid-bemutatasa-peldakkal-kiserve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gremmedia.hu/css-flexbox-bemutatasa-peldakon-keresztul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s://www.keycdn.com/blog/single-page-applica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www.npmjs.com/package/json-server?activeTab=versions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tailwindcss.com/" TargetMode="External"/><Relationship Id="rId65" Type="http://schemas.openxmlformats.org/officeDocument/2006/relationships/hyperlink" Target="https://icons.getbootstrap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gip\AppData\Local\Microsoft\Office\16.0\DTS\hu-HU%7bEAF8B4AE-7DFB-4297-8064-556611ADA565%7d\%7b8CF7DA88-7642-4FA7-9599-3B75066F7035%7dtf02835058_win32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Sorszámozott idézések" Version="1987"/>
</file>

<file path=customXml/itemProps1.xml><?xml version="1.0" encoding="utf-8"?>
<ds:datastoreItem xmlns:ds="http://schemas.openxmlformats.org/officeDocument/2006/customXml" ds:itemID="{41D4702E-88F3-43CF-8444-02723A3DD4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{8CF7DA88-7642-4FA7-9599-3B75066F7035}tf02835058_win32</Template>
  <TotalTime>1413</TotalTime>
  <Pages>19</Pages>
  <Words>2007</Words>
  <Characters>13856</Characters>
  <Application>Microsoft Office Word</Application>
  <DocSecurity>0</DocSecurity>
  <Lines>115</Lines>
  <Paragraphs>31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Bagi Péter</dc:creator>
  <cp:keywords/>
  <dc:description/>
  <cp:lastModifiedBy>Péter Bagi</cp:lastModifiedBy>
  <cp:revision>917</cp:revision>
  <dcterms:created xsi:type="dcterms:W3CDTF">2024-03-03T08:39:00Z</dcterms:created>
  <dcterms:modified xsi:type="dcterms:W3CDTF">2024-04-10T05:01:00Z</dcterms:modified>
</cp:coreProperties>
</file>